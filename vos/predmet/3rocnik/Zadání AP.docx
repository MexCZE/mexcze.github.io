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AEDC" w14:textId="623E9EED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bookmarkStart w:id="0" w:name="_Hlk128568653"/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Název firmy"/>
          <w:tag w:val="Název firmy"/>
          <w:id w:val="-1982985713"/>
          <w:lock w:val="sdtLocked"/>
          <w:placeholder>
            <w:docPart w:val="C9D8B1F6CEDC4F53AC8228FA631B406D"/>
          </w:placeholder>
          <w:text w:multiLine="1"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Město Kralovice</w:t>
          </w:r>
        </w:sdtContent>
      </w:sdt>
    </w:p>
    <w:p w14:paraId="4856FAE0" w14:textId="61375C9D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Pro studenta (studentku):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studenta"/>
          <w:tag w:val="Jméno studenta"/>
          <w:id w:val="1732181208"/>
          <w:lock w:val="sdtLocked"/>
          <w:placeholder>
            <w:docPart w:val="FFFF632816F54BF882EE2DE88504AA92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Daniel Hajžman</w:t>
          </w:r>
        </w:sdtContent>
      </w:sdt>
    </w:p>
    <w:p w14:paraId="4BE32BC1" w14:textId="77777777" w:rsidR="005B7EDA" w:rsidRPr="00EC5AC4" w:rsidRDefault="005B7EDA" w:rsidP="00025914">
      <w:pPr>
        <w:spacing w:after="120" w:line="480" w:lineRule="auto"/>
        <w:jc w:val="center"/>
        <w:rPr>
          <w:rFonts w:cstheme="minorHAnsi"/>
          <w:b/>
          <w:bCs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navrhuje zadání absolventské práce</w:t>
      </w:r>
    </w:p>
    <w:p w14:paraId="651276C9" w14:textId="0BD94CD5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Téma:</w:t>
      </w:r>
      <w:r w:rsidRPr="00EC5AC4">
        <w:rPr>
          <w:rFonts w:cstheme="minorHAnsi"/>
          <w:sz w:val="24"/>
          <w:szCs w:val="24"/>
        </w:rPr>
        <w:t xml:space="preserve"> </w:t>
      </w:r>
      <w:r w:rsidR="00481B68"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Téma absolventské práce"/>
          <w:tag w:val="Téma absolventské práce"/>
          <w:id w:val="-1706861702"/>
          <w:lock w:val="sdtLocked"/>
          <w:placeholder>
            <w:docPart w:val="A49C7613DF674E85A0E5BCD35166C280"/>
          </w:placeholder>
          <w:text w:multiLine="1"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EC7E00">
            <w:rPr>
              <w:rStyle w:val="nzevprce"/>
            </w:rPr>
            <w:t>Realizace Intranetu pro MÚ Kralovice</w:t>
          </w:r>
        </w:sdtContent>
      </w:sdt>
    </w:p>
    <w:p w14:paraId="1063D789" w14:textId="77777777" w:rsidR="00821043" w:rsidRPr="00EC5AC4" w:rsidRDefault="00821043" w:rsidP="00167005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Navrhujeme zpracovat v těchto bodech</w:t>
      </w:r>
      <w:r w:rsidRPr="00EC5AC4">
        <w:rPr>
          <w:rFonts w:cstheme="minorHAnsi"/>
          <w:sz w:val="24"/>
          <w:szCs w:val="24"/>
        </w:rPr>
        <w:t xml:space="preserve"> (počet bodů je zpravidla 4 - 7):</w:t>
      </w:r>
    </w:p>
    <w:sdt>
      <w:sdtPr>
        <w:rPr>
          <w:rStyle w:val="Jmno"/>
          <w:rFonts w:asciiTheme="minorHAnsi" w:hAnsiTheme="minorHAnsi" w:cstheme="minorHAnsi"/>
          <w:sz w:val="24"/>
          <w:szCs w:val="24"/>
        </w:rPr>
        <w:alias w:val="Osnova"/>
        <w:tag w:val="Osnova"/>
        <w:id w:val="1568455697"/>
        <w:lock w:val="sdtLocked"/>
        <w15:appearance w15:val="hidden"/>
        <w15:repeatingSection/>
      </w:sdtPr>
      <w:sdtEndPr>
        <w:rPr>
          <w:rStyle w:val="Jmno"/>
        </w:rPr>
      </w:sdtEndPr>
      <w:sdtContent>
        <w:sdt>
          <w:sdtPr>
            <w:rPr>
              <w:rStyle w:val="Jmno"/>
              <w:rFonts w:asciiTheme="minorHAnsi" w:hAnsiTheme="minorHAnsi" w:cstheme="minorHAnsi"/>
              <w:sz w:val="24"/>
              <w:szCs w:val="24"/>
            </w:rPr>
            <w:id w:val="1954438580"/>
            <w:lock w:val="sdtLocked"/>
            <w:placeholder>
              <w:docPart w:val="C67FABF2FBA84CE0994A8EB4DD34A390"/>
            </w:placeholder>
            <w15:appearance w15:val="hidden"/>
            <w15:repeatingSectionItem/>
          </w:sdtPr>
          <w:sdtEndPr>
            <w:rPr>
              <w:rStyle w:val="Jmno"/>
            </w:rPr>
          </w:sdtEndPr>
          <w:sdtContent>
            <w:p w14:paraId="6150666E" w14:textId="06CF4969" w:rsidR="007A2C6E" w:rsidRPr="007A2C6E" w:rsidRDefault="007A2C6E" w:rsidP="007A2C6E">
              <w:pPr>
                <w:spacing w:after="0"/>
                <w:ind w:left="36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 w:rsidRPr="007A2C6E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Úvod</w:t>
              </w:r>
              <w:r w:rsidR="000060D9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 xml:space="preserve"> – princip </w:t>
              </w:r>
              <w:r w:rsidR="00EC7E00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I</w:t>
              </w:r>
              <w:r w:rsidR="000060D9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ntranetu</w:t>
              </w:r>
            </w:p>
            <w:p w14:paraId="6476649F" w14:textId="121E9F61" w:rsidR="007A2C6E" w:rsidRDefault="008C1965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Analýza požadavků</w:t>
              </w:r>
            </w:p>
            <w:p w14:paraId="75855F99" w14:textId="1BDE59F7" w:rsidR="008C1965" w:rsidRDefault="008C1965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Návrh UI/UX</w:t>
              </w:r>
            </w:p>
            <w:p w14:paraId="4F20ED35" w14:textId="04229A40" w:rsidR="008C1965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Implementace jádra Intranetu</w:t>
              </w:r>
            </w:p>
            <w:p w14:paraId="00C67F63" w14:textId="6C10706D" w:rsidR="00EC7E00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Testování funkčnosti a bezpečnosti</w:t>
              </w:r>
            </w:p>
            <w:p w14:paraId="5B039B7A" w14:textId="7AB50352" w:rsidR="00EC7E00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Nasazení do interní sítě</w:t>
              </w:r>
            </w:p>
            <w:p w14:paraId="694767C8" w14:textId="4BB2E53D" w:rsidR="00EC7E00" w:rsidRPr="003C0B87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Údržba a rozšiřování</w:t>
              </w:r>
            </w:p>
            <w:p w14:paraId="2CFF1FB9" w14:textId="0829179C" w:rsidR="00BD50E5" w:rsidRPr="007A2C6E" w:rsidRDefault="007A2C6E" w:rsidP="007A2C6E">
              <w:pPr>
                <w:spacing w:after="0"/>
                <w:ind w:left="36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 w:rsidRPr="007A2C6E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Závěr</w:t>
              </w:r>
              <w:r w:rsidR="00EC7E00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 xml:space="preserve"> – zhodnocení realizace</w:t>
              </w:r>
            </w:p>
          </w:sdtContent>
        </w:sdt>
      </w:sdtContent>
    </w:sdt>
    <w:p w14:paraId="5270CEA1" w14:textId="77777777" w:rsidR="00821043" w:rsidRPr="00EC5AC4" w:rsidRDefault="00821043" w:rsidP="00821043">
      <w:pPr>
        <w:tabs>
          <w:tab w:val="num" w:pos="180"/>
        </w:tabs>
        <w:ind w:hanging="720"/>
        <w:rPr>
          <w:rFonts w:cstheme="minorHAnsi"/>
          <w:sz w:val="24"/>
          <w:szCs w:val="24"/>
        </w:rPr>
      </w:pPr>
    </w:p>
    <w:p w14:paraId="4CB3C8D6" w14:textId="070AD5BC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Vedoucí absolventské práce: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vedoucího"/>
          <w:tag w:val="Jméno vedoucího"/>
          <w:id w:val="2083557750"/>
          <w:lock w:val="sdtLocked"/>
          <w:placeholder>
            <w:docPart w:val="7D2436F616944C058735BBC410AB65B8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220C60">
            <w:rPr>
              <w:rStyle w:val="nzevprce"/>
            </w:rPr>
            <w:t>Pavlína Lukešová</w:t>
          </w:r>
        </w:sdtContent>
      </w:sdt>
    </w:p>
    <w:p w14:paraId="282C851F" w14:textId="7041279D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Firma"/>
          <w:tag w:val="Firma"/>
          <w:id w:val="952822587"/>
          <w:lock w:val="sdtLocked"/>
          <w:placeholder>
            <w:docPart w:val="7BCCA9E3DAE84156BB1C8E3592D8A890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220C60">
            <w:rPr>
              <w:rStyle w:val="nzevprce"/>
            </w:rPr>
            <w:t>VOŠ a SPŠE Plzeň</w:t>
          </w:r>
        </w:sdtContent>
      </w:sdt>
    </w:p>
    <w:p w14:paraId="4EFBC5C3" w14:textId="77777777" w:rsidR="00821043" w:rsidRPr="00EC5AC4" w:rsidRDefault="00821043" w:rsidP="00821043">
      <w:pPr>
        <w:spacing w:line="360" w:lineRule="auto"/>
        <w:rPr>
          <w:rFonts w:cstheme="minorHAnsi"/>
          <w:sz w:val="24"/>
          <w:szCs w:val="24"/>
        </w:rPr>
      </w:pPr>
    </w:p>
    <w:p w14:paraId="2BDE98F7" w14:textId="5A0D667C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Oponent absolventské práce: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oponenta"/>
          <w:tag w:val="Jméno oponenta"/>
          <w:id w:val="1329707281"/>
          <w:lock w:val="sdtLocked"/>
          <w:placeholder>
            <w:docPart w:val="629B7BF135C8495AA444626B2D4E7E7F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Emil Štěpánek</w:t>
          </w:r>
        </w:sdtContent>
      </w:sdt>
    </w:p>
    <w:p w14:paraId="159F0E61" w14:textId="69A6F357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Firma"/>
          <w:tag w:val="Firma"/>
          <w:id w:val="566852559"/>
          <w:lock w:val="sdtLocked"/>
          <w:placeholder>
            <w:docPart w:val="F98D5A915F8B4CFF9E8F4761BEB8C94B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Město Kralovice</w:t>
          </w:r>
        </w:sdtContent>
      </w:sdt>
    </w:p>
    <w:p w14:paraId="11F76021" w14:textId="77777777" w:rsidR="00821043" w:rsidRDefault="00821043" w:rsidP="00821043">
      <w:pPr>
        <w:spacing w:line="360" w:lineRule="auto"/>
      </w:pPr>
    </w:p>
    <w:p w14:paraId="5A2F9100" w14:textId="77777777" w:rsidR="00FC54C6" w:rsidRDefault="00FC54C6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br w:type="page"/>
      </w:r>
    </w:p>
    <w:p w14:paraId="6DDAA3FC" w14:textId="77777777" w:rsidR="00821043" w:rsidRDefault="00821043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77D1E577" w14:textId="77777777" w:rsidR="00B10127" w:rsidRDefault="00821043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5856DD6F" wp14:editId="1779D8F2">
                <wp:simplePos x="0" y="0"/>
                <wp:positionH relativeFrom="page">
                  <wp:posOffset>606425</wp:posOffset>
                </wp:positionH>
                <wp:positionV relativeFrom="paragraph">
                  <wp:posOffset>450215</wp:posOffset>
                </wp:positionV>
                <wp:extent cx="5830570" cy="3905250"/>
                <wp:effectExtent l="6350" t="2540" r="1905" b="6985"/>
                <wp:wrapNone/>
                <wp:docPr id="4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3905250"/>
                          <a:chOff x="955" y="709"/>
                          <a:chExt cx="9182" cy="6150"/>
                        </a:xfrm>
                      </wpg:grpSpPr>
                      <wpg:grpSp>
                        <wpg:cNvPr id="43" name="Group 50"/>
                        <wpg:cNvGrpSpPr>
                          <a:grpSpLocks/>
                        </wpg:cNvGrpSpPr>
                        <wpg:grpSpPr bwMode="auto">
                          <a:xfrm>
                            <a:off x="980" y="758"/>
                            <a:ext cx="9132" cy="2"/>
                            <a:chOff x="980" y="758"/>
                            <a:chExt cx="9132" cy="2"/>
                          </a:xfrm>
                        </wpg:grpSpPr>
                        <wps:wsp>
                          <wps:cNvPr id="44" name="Freeform 51"/>
                          <wps:cNvSpPr>
                            <a:spLocks/>
                          </wps:cNvSpPr>
                          <wps:spPr bwMode="auto">
                            <a:xfrm>
                              <a:off x="980" y="758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8"/>
                        <wpg:cNvGrpSpPr>
                          <a:grpSpLocks/>
                        </wpg:cNvGrpSpPr>
                        <wpg:grpSpPr bwMode="auto">
                          <a:xfrm>
                            <a:off x="980" y="6810"/>
                            <a:ext cx="9132" cy="2"/>
                            <a:chOff x="980" y="6810"/>
                            <a:chExt cx="9132" cy="2"/>
                          </a:xfrm>
                        </wpg:grpSpPr>
                        <wps:wsp>
                          <wps:cNvPr id="46" name="Freeform 49"/>
                          <wps:cNvSpPr>
                            <a:spLocks/>
                          </wps:cNvSpPr>
                          <wps:spPr bwMode="auto">
                            <a:xfrm>
                              <a:off x="980" y="6810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6"/>
                        <wpg:cNvGrpSpPr>
                          <a:grpSpLocks/>
                        </wpg:cNvGrpSpPr>
                        <wpg:grpSpPr bwMode="auto">
                          <a:xfrm>
                            <a:off x="1004" y="734"/>
                            <a:ext cx="2" cy="6100"/>
                            <a:chOff x="1004" y="734"/>
                            <a:chExt cx="2" cy="6100"/>
                          </a:xfrm>
                        </wpg:grpSpPr>
                        <wps:wsp>
                          <wps:cNvPr id="48" name="Freeform 47"/>
                          <wps:cNvSpPr>
                            <a:spLocks/>
                          </wps:cNvSpPr>
                          <wps:spPr bwMode="auto">
                            <a:xfrm>
                              <a:off x="1004" y="734"/>
                              <a:ext cx="2" cy="6100"/>
                            </a:xfrm>
                            <a:custGeom>
                              <a:avLst/>
                              <a:gdLst>
                                <a:gd name="T0" fmla="+- 0 734 734"/>
                                <a:gd name="T1" fmla="*/ 734 h 6100"/>
                                <a:gd name="T2" fmla="+- 0 6834 734"/>
                                <a:gd name="T3" fmla="*/ 6834 h 61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00">
                                  <a:moveTo>
                                    <a:pt x="0" y="0"/>
                                  </a:moveTo>
                                  <a:lnTo>
                                    <a:pt x="0" y="610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4"/>
                        <wpg:cNvGrpSpPr>
                          <a:grpSpLocks/>
                        </wpg:cNvGrpSpPr>
                        <wpg:grpSpPr bwMode="auto">
                          <a:xfrm>
                            <a:off x="10088" y="734"/>
                            <a:ext cx="2" cy="6100"/>
                            <a:chOff x="10088" y="734"/>
                            <a:chExt cx="2" cy="6100"/>
                          </a:xfrm>
                        </wpg:grpSpPr>
                        <wps:wsp>
                          <wps:cNvPr id="50" name="Freeform 45"/>
                          <wps:cNvSpPr>
                            <a:spLocks/>
                          </wps:cNvSpPr>
                          <wps:spPr bwMode="auto">
                            <a:xfrm>
                              <a:off x="10088" y="734"/>
                              <a:ext cx="2" cy="6100"/>
                            </a:xfrm>
                            <a:custGeom>
                              <a:avLst/>
                              <a:gdLst>
                                <a:gd name="T0" fmla="+- 0 734 734"/>
                                <a:gd name="T1" fmla="*/ 734 h 6100"/>
                                <a:gd name="T2" fmla="+- 0 6834 734"/>
                                <a:gd name="T3" fmla="*/ 6834 h 61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00">
                                  <a:moveTo>
                                    <a:pt x="0" y="0"/>
                                  </a:moveTo>
                                  <a:lnTo>
                                    <a:pt x="0" y="610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F49B2" id="Group 43" o:spid="_x0000_s1026" style="position:absolute;margin-left:47.75pt;margin-top:35.45pt;width:459.1pt;height:307.5pt;z-index:-251667456;mso-position-horizontal-relative:page" coordorigin="955,709" coordsize="9182,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">
                <v:group id="Group 50" o:spid="_x0000_s1027" style="position:absolute;left:980;top:758;width:9132;height:2" coordorigin="980,758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1" o:spid="_x0000_s1028" style="position:absolute;left:980;top:758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48" o:spid="_x0000_s1029" style="position:absolute;left:980;top:6810;width:9132;height:2" coordorigin="980,6810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49" o:spid="_x0000_s1030" style="position:absolute;left:980;top:6810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46" o:spid="_x0000_s1031" style="position:absolute;left:1004;top:734;width:2;height:6100" coordorigin="1004,734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7" o:spid="_x0000_s1032" style="position:absolute;left:1004;top:734;width:2;height:6100;visibility:visible;mso-wrap-style:square;v-text-anchor:top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" path="m,l,6100e" filled="f" strokeweight="2.5pt">
                    <v:path arrowok="t" o:connecttype="custom" o:connectlocs="0,734;0,6834" o:connectangles="0,0"/>
                  </v:shape>
                </v:group>
                <v:group id="Group 44" o:spid="_x0000_s1033" style="position:absolute;left:10088;top:734;width:2;height:6100" coordorigin="10088,734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45" o:spid="_x0000_s1034" style="position:absolute;left:10088;top:734;width:2;height:6100;visibility:visible;mso-wrap-style:square;v-text-anchor:top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" path="m,l,6100e" filled="f" strokeweight="2.5pt">
                    <v:path arrowok="t" o:connecttype="custom" o:connectlocs="0,734;0,6834" o:connectangles="0,0"/>
                  </v:shape>
                </v:group>
                <w10:wrap anchorx="page"/>
              </v:group>
            </w:pict>
          </mc:Fallback>
        </mc:AlternateConten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Do</w:t>
      </w:r>
      <w:r w:rsidR="003301B3">
        <w:rPr>
          <w:rFonts w:ascii="Calibri" w:eastAsia="Calibri" w:hAnsi="Calibri" w:cs="Calibri"/>
          <w:b/>
          <w:bCs/>
          <w:spacing w:val="1"/>
          <w:sz w:val="28"/>
          <w:szCs w:val="28"/>
        </w:rPr>
        <w:t>t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azn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k</w:t>
      </w:r>
      <w:r w:rsidR="003301B3"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osobn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ch</w:t>
      </w:r>
      <w:r w:rsidR="003301B3">
        <w:rPr>
          <w:rFonts w:ascii="Calibri" w:eastAsia="Calibri" w:hAnsi="Calibri" w:cs="Calibri"/>
          <w:b/>
          <w:bCs/>
          <w:spacing w:val="-9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dat</w:t>
      </w:r>
      <w:r w:rsidR="003301B3"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ve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uc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ho</w:t>
      </w:r>
      <w:r w:rsidR="003301B3"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op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nta</w:t>
      </w:r>
      <w:r w:rsidR="003301B3"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abso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lve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nsk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ý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ch</w:t>
      </w:r>
      <w:r w:rsidR="003301B3"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prac</w:t>
      </w:r>
      <w:r w:rsidR="003301B3">
        <w:rPr>
          <w:rFonts w:ascii="Calibri" w:eastAsia="Calibri" w:hAnsi="Calibri" w:cs="Calibri"/>
          <w:b/>
          <w:bCs/>
          <w:w w:val="99"/>
          <w:sz w:val="28"/>
          <w:szCs w:val="28"/>
        </w:rPr>
        <w:t xml:space="preserve">í </w:t>
      </w:r>
    </w:p>
    <w:p w14:paraId="4A5D0E3A" w14:textId="77777777" w:rsidR="00167005" w:rsidRDefault="00167005" w:rsidP="00821043">
      <w:pPr>
        <w:spacing w:before="120" w:after="0" w:line="289" w:lineRule="exact"/>
        <w:ind w:left="3242" w:right="3273"/>
        <w:jc w:val="center"/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</w:pPr>
    </w:p>
    <w:p w14:paraId="6EF7949E" w14:textId="77777777" w:rsidR="00B10127" w:rsidRDefault="003301B3" w:rsidP="00821043">
      <w:pPr>
        <w:spacing w:before="120" w:after="0" w:line="289" w:lineRule="exact"/>
        <w:ind w:left="3242" w:right="327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d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í</w:t>
      </w:r>
      <w:r w:rsidR="001D705A"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é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 w:rsidR="001D705A"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á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ce</w:t>
      </w:r>
    </w:p>
    <w:p w14:paraId="2B0D7187" w14:textId="77777777" w:rsidR="00B10127" w:rsidRDefault="00B10127">
      <w:pPr>
        <w:spacing w:before="6" w:after="0" w:line="100" w:lineRule="exact"/>
        <w:rPr>
          <w:sz w:val="10"/>
          <w:szCs w:val="10"/>
        </w:rPr>
      </w:pPr>
    </w:p>
    <w:p w14:paraId="3DC912E6" w14:textId="6C857179" w:rsidR="00B10127" w:rsidRDefault="003301B3" w:rsidP="00817D2A">
      <w:pPr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J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én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ř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í</w:t>
      </w:r>
      <w:r>
        <w:rPr>
          <w:rFonts w:ascii="Calibri" w:eastAsia="Calibri" w:hAnsi="Calibri" w:cs="Calibri"/>
          <w:b/>
          <w:bCs/>
          <w:sz w:val="24"/>
          <w:szCs w:val="24"/>
        </w:rPr>
        <w:t>j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ení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B902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  <w:color w:val="808080" w:themeColor="background1" w:themeShade="80"/>
          </w:rPr>
          <w:alias w:val="Jméno"/>
          <w:tag w:val="Jméno"/>
          <w:id w:val="833418791"/>
          <w:lock w:val="sdtLocked"/>
          <w:placeholder>
            <w:docPart w:val="586D34DFF0124849B3503531403E4639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color w:val="auto"/>
            <w:sz w:val="24"/>
            <w:szCs w:val="24"/>
          </w:rPr>
        </w:sdtEndPr>
        <w:sdtContent>
          <w:r w:rsidR="003713C7">
            <w:rPr>
              <w:rStyle w:val="Jmno"/>
              <w:color w:val="808080" w:themeColor="background1" w:themeShade="80"/>
            </w:rPr>
            <w:t>Mgr. Pavlína Lukešová</w:t>
          </w:r>
        </w:sdtContent>
      </w:sdt>
    </w:p>
    <w:p w14:paraId="65E6C6A3" w14:textId="05393EC3" w:rsidR="00B9029D" w:rsidRDefault="005A1E57" w:rsidP="00D872B2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e-mail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DB14E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e-mail"/>
          <w:tag w:val="e-mail"/>
          <w:id w:val="-1176562793"/>
          <w:lock w:val="sdtLocked"/>
          <w:placeholder>
            <w:docPart w:val="69C1456BACCF4FF69DF85DABC9F9FD4C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3713C7">
            <w:rPr>
              <w:rStyle w:val="Jmno"/>
            </w:rPr>
            <w:t>lukesova</w:t>
          </w:r>
          <w:r w:rsidR="00E5054A">
            <w:rPr>
              <w:rStyle w:val="Jmno"/>
            </w:rPr>
            <w:t>@s</w:t>
          </w:r>
          <w:r w:rsidR="003713C7">
            <w:rPr>
              <w:rStyle w:val="Jmno"/>
            </w:rPr>
            <w:t>pseplzen.cz</w:t>
          </w:r>
        </w:sdtContent>
      </w:sdt>
      <w:r w:rsidR="003301B3">
        <w:rPr>
          <w:rFonts w:ascii="Calibri" w:eastAsia="Calibri" w:hAnsi="Calibri" w:cs="Calibri"/>
          <w:b/>
          <w:bCs/>
          <w:sz w:val="24"/>
          <w:szCs w:val="24"/>
        </w:rPr>
        <w:tab/>
      </w:r>
      <w:r w:rsidR="00B27FC6">
        <w:rPr>
          <w:rFonts w:ascii="Calibri" w:eastAsia="Calibri" w:hAnsi="Calibri" w:cs="Calibri"/>
          <w:b/>
          <w:bCs/>
          <w:sz w:val="24"/>
          <w:szCs w:val="24"/>
        </w:rPr>
        <w:t xml:space="preserve">         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ele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f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n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Telefon"/>
          <w:tag w:val="Telefon"/>
          <w:id w:val="-977682508"/>
          <w:lock w:val="sdtLocked"/>
          <w:placeholder>
            <w:docPart w:val="E38C2664EC21404D889F70B27039DD02"/>
          </w:placeholder>
          <w:text/>
        </w:sdtPr>
        <w:sdtEndPr>
          <w:rPr>
            <w:rStyle w:val="Jmno"/>
          </w:rPr>
        </w:sdtEndPr>
        <w:sdtContent>
          <w:r w:rsidR="00E80534" w:rsidRPr="00E80534">
            <w:rPr>
              <w:rStyle w:val="Jmno"/>
            </w:rPr>
            <w:t>377</w:t>
          </w:r>
          <w:r w:rsidR="00E80534">
            <w:rPr>
              <w:rStyle w:val="Jmno"/>
            </w:rPr>
            <w:t> </w:t>
          </w:r>
          <w:r w:rsidR="00E80534" w:rsidRPr="00E80534">
            <w:rPr>
              <w:rStyle w:val="Jmno"/>
            </w:rPr>
            <w:t>418</w:t>
          </w:r>
          <w:r w:rsidR="00E80534">
            <w:rPr>
              <w:rStyle w:val="Jmno"/>
            </w:rPr>
            <w:t xml:space="preserve"> </w:t>
          </w:r>
          <w:r w:rsidR="00E80534" w:rsidRPr="00E80534">
            <w:rPr>
              <w:rStyle w:val="Jmno"/>
            </w:rPr>
            <w:t>142</w:t>
          </w:r>
        </w:sdtContent>
      </w:sdt>
    </w:p>
    <w:p w14:paraId="615F472F" w14:textId="74C93C1B" w:rsidR="00B10127" w:rsidRDefault="005A1E57" w:rsidP="00817D2A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Nejvyšší dosažení vzdělání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B27FC6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Vzdělání"/>
          <w:tag w:val="Vzdělání"/>
          <w:id w:val="1608303466"/>
          <w:lock w:val="sdtLocked"/>
          <w:placeholder>
            <w:docPart w:val="215D4FF56E1547A792B8020836371B6F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720AB7">
            <w:rPr>
              <w:rStyle w:val="Jmno"/>
            </w:rPr>
            <w:t>V</w:t>
          </w:r>
          <w:r w:rsidR="00E5054A">
            <w:rPr>
              <w:rStyle w:val="Jmno"/>
            </w:rPr>
            <w:t>ysokoškolské</w:t>
          </w:r>
        </w:sdtContent>
      </w:sdt>
    </w:p>
    <w:p w14:paraId="1F3ACC77" w14:textId="77777777" w:rsidR="00B10127" w:rsidRDefault="00B10127">
      <w:pPr>
        <w:spacing w:before="14" w:after="0" w:line="200" w:lineRule="exact"/>
        <w:rPr>
          <w:sz w:val="20"/>
          <w:szCs w:val="20"/>
        </w:rPr>
      </w:pPr>
    </w:p>
    <w:p w14:paraId="2DC2A468" w14:textId="77777777" w:rsidR="00B10127" w:rsidRDefault="003301B3" w:rsidP="00D872B2">
      <w:pPr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Z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ě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ava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:</w:t>
      </w:r>
    </w:p>
    <w:p w14:paraId="1F2A05F2" w14:textId="77777777" w:rsidR="00B10127" w:rsidRDefault="00B10127">
      <w:pPr>
        <w:spacing w:before="2" w:after="0" w:line="100" w:lineRule="exact"/>
        <w:rPr>
          <w:sz w:val="10"/>
          <w:szCs w:val="10"/>
        </w:rPr>
      </w:pPr>
    </w:p>
    <w:p w14:paraId="2A32D86D" w14:textId="53793138" w:rsidR="00B10127" w:rsidRDefault="003301B3" w:rsidP="00817D2A">
      <w:pPr>
        <w:tabs>
          <w:tab w:val="left" w:pos="567"/>
        </w:tabs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rga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ni</w:t>
      </w:r>
      <w:r>
        <w:rPr>
          <w:rFonts w:ascii="Calibri" w:eastAsia="Calibri" w:hAnsi="Calibri" w:cs="Calibri"/>
          <w:b/>
          <w:bCs/>
          <w:sz w:val="24"/>
          <w:szCs w:val="24"/>
        </w:rPr>
        <w:t>zac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Zaměstnavatelská organizace"/>
          <w:tag w:val="Zaměstnavatelská organizace"/>
          <w:id w:val="-862978094"/>
          <w:lock w:val="sdtLocked"/>
          <w:placeholder>
            <w:docPart w:val="5C404FDFC5604469B5346A41C1390922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E5054A">
            <w:rPr>
              <w:rStyle w:val="Jmno"/>
            </w:rPr>
            <w:t>VOŠ a SPŠE P</w:t>
          </w:r>
          <w:r w:rsidR="00991CE9">
            <w:rPr>
              <w:rStyle w:val="Jmno"/>
            </w:rPr>
            <w:t>l</w:t>
          </w:r>
          <w:r w:rsidR="00E5054A">
            <w:rPr>
              <w:rStyle w:val="Jmno"/>
            </w:rPr>
            <w:t>zeň</w:t>
          </w:r>
        </w:sdtContent>
      </w:sdt>
    </w:p>
    <w:p w14:paraId="7BA59A52" w14:textId="77777777" w:rsidR="00B10127" w:rsidRDefault="00B10127">
      <w:pPr>
        <w:spacing w:before="1" w:after="0" w:line="120" w:lineRule="exact"/>
        <w:rPr>
          <w:sz w:val="12"/>
          <w:szCs w:val="12"/>
        </w:rPr>
      </w:pPr>
    </w:p>
    <w:p w14:paraId="1B1E3BFE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71F05104" w14:textId="5FA1BF6F" w:rsidR="00B10127" w:rsidRDefault="003301B3">
      <w:pPr>
        <w:tabs>
          <w:tab w:val="left" w:pos="680"/>
        </w:tabs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sa: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Adresa zaměstnavatele"/>
          <w:tag w:val="Adresa zaměstnavatele"/>
          <w:id w:val="-761372928"/>
          <w:lock w:val="sdtLocked"/>
          <w:placeholder>
            <w:docPart w:val="ED4790FEE4FF467FAA3F6026C8D510CC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E5054A">
            <w:rPr>
              <w:rStyle w:val="Jmno"/>
            </w:rPr>
            <w:t xml:space="preserve">Koterovská 85, </w:t>
          </w:r>
          <w:r w:rsidR="00385463">
            <w:rPr>
              <w:rStyle w:val="Jmno"/>
            </w:rPr>
            <w:t>3</w:t>
          </w:r>
          <w:r w:rsidR="006B0E37">
            <w:rPr>
              <w:rStyle w:val="Jmno"/>
            </w:rPr>
            <w:t>26</w:t>
          </w:r>
          <w:r w:rsidR="00385463">
            <w:rPr>
              <w:rStyle w:val="Jmno"/>
            </w:rPr>
            <w:t xml:space="preserve"> 00</w:t>
          </w:r>
          <w:r w:rsidR="00FB69A0">
            <w:rPr>
              <w:rStyle w:val="Jmno"/>
            </w:rPr>
            <w:t xml:space="preserve"> Plzeň</w:t>
          </w:r>
        </w:sdtContent>
      </w:sdt>
    </w:p>
    <w:p w14:paraId="2B610D2D" w14:textId="77777777" w:rsidR="00B10127" w:rsidRDefault="00B10127">
      <w:pPr>
        <w:spacing w:before="2" w:after="0" w:line="100" w:lineRule="exact"/>
        <w:rPr>
          <w:sz w:val="10"/>
          <w:szCs w:val="10"/>
        </w:rPr>
      </w:pPr>
    </w:p>
    <w:p w14:paraId="4543419A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40388B02" w14:textId="77777777" w:rsidR="00B10127" w:rsidRDefault="00B10127">
      <w:pPr>
        <w:spacing w:after="0"/>
        <w:sectPr w:rsidR="00B10127">
          <w:type w:val="continuous"/>
          <w:pgSz w:w="11900" w:h="16840"/>
          <w:pgMar w:top="1020" w:right="1680" w:bottom="280" w:left="920" w:header="708" w:footer="708" w:gutter="0"/>
          <w:cols w:space="708"/>
        </w:sectPr>
      </w:pPr>
    </w:p>
    <w:p w14:paraId="5439B24D" w14:textId="4FAD0C95" w:rsidR="001D705A" w:rsidRDefault="00D872B2" w:rsidP="00EF7B5F">
      <w:pPr>
        <w:spacing w:after="240" w:line="289" w:lineRule="exact"/>
        <w:ind w:right="-7424"/>
        <w:rPr>
          <w:rStyle w:val="Jmno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rac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ní pozice</w:t>
      </w:r>
      <w:r w:rsidR="00FE14A2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vedoucího práce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Pracovní zařazení"/>
          <w:tag w:val="Pracovní zařazení"/>
          <w:id w:val="1880741038"/>
          <w:lock w:val="sdtLocked"/>
          <w:placeholder>
            <w:docPart w:val="E84261A76F0547CC9CB8157C641936C9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720AB7">
            <w:rPr>
              <w:rStyle w:val="Jmno"/>
            </w:rPr>
            <w:t>U</w:t>
          </w:r>
          <w:r w:rsidR="009F2243">
            <w:rPr>
              <w:rStyle w:val="Jmno"/>
            </w:rPr>
            <w:t>čitelka všeobecně vzdělávacích předmětů</w:t>
          </w:r>
        </w:sdtContent>
      </w:sdt>
      <w:r w:rsidR="00070C97">
        <w:rPr>
          <w:rStyle w:val="Jmno"/>
        </w:rPr>
        <w:t xml:space="preserve">       </w:t>
      </w:r>
    </w:p>
    <w:p w14:paraId="447A275D" w14:textId="48F9DEC0" w:rsidR="001D705A" w:rsidRPr="001D705A" w:rsidRDefault="001D705A" w:rsidP="001D705A">
      <w:pPr>
        <w:spacing w:after="120" w:line="289" w:lineRule="exact"/>
        <w:ind w:right="-7424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   </w:t>
      </w:r>
      <w:r w:rsidR="00D872B2">
        <w:rPr>
          <w:rFonts w:ascii="Calibri" w:eastAsia="Calibri" w:hAnsi="Calibri" w:cs="Calibri"/>
          <w:b/>
          <w:bCs/>
          <w:spacing w:val="-1"/>
          <w:sz w:val="24"/>
          <w:szCs w:val="24"/>
        </w:rPr>
        <w:t>počet let praxe v oboru</w:t>
      </w:r>
      <w:r w:rsidR="00070C97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FD0242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Praxe"/>
          <w:tag w:val="Praxe"/>
          <w:id w:val="1135522165"/>
          <w:lock w:val="sdtLocked"/>
          <w:placeholder>
            <w:docPart w:val="4B373DE75D264EEA8468241A44A86594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9F2243">
            <w:rPr>
              <w:rStyle w:val="Jmno"/>
            </w:rPr>
            <w:t>32</w:t>
          </w:r>
        </w:sdtContent>
      </w:sdt>
    </w:p>
    <w:p w14:paraId="1D44EA23" w14:textId="77777777" w:rsidR="00B10127" w:rsidRDefault="00EA735B" w:rsidP="00070C97">
      <w:pPr>
        <w:spacing w:before="26" w:after="0" w:line="289" w:lineRule="exact"/>
        <w:ind w:right="-74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v</w:t>
      </w:r>
      <w:r w:rsidR="003301B3">
        <w:rPr>
          <w:rFonts w:ascii="Calibri" w:eastAsia="Calibri" w:hAnsi="Calibri" w:cs="Calibri"/>
          <w:sz w:val="24"/>
          <w:szCs w:val="24"/>
        </w:rPr>
        <w:t>edené</w:t>
      </w:r>
      <w:r w:rsidR="003301B3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s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bní úd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a</w:t>
      </w:r>
      <w:r w:rsidR="003301B3">
        <w:rPr>
          <w:rFonts w:ascii="Calibri" w:eastAsia="Calibri" w:hAnsi="Calibri" w:cs="Calibri"/>
          <w:sz w:val="24"/>
          <w:szCs w:val="24"/>
        </w:rPr>
        <w:t>je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bud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 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ž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ty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</w:t>
      </w:r>
      <w:r w:rsidR="003301B3">
        <w:rPr>
          <w:rFonts w:ascii="Calibri" w:eastAsia="Calibri" w:hAnsi="Calibri" w:cs="Calibri"/>
          <w:sz w:val="24"/>
          <w:szCs w:val="24"/>
        </w:rPr>
        <w:t>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vn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třní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třebu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r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ga</w:t>
      </w:r>
      <w:r w:rsidR="003301B3">
        <w:rPr>
          <w:rFonts w:ascii="Calibri" w:eastAsia="Calibri" w:hAnsi="Calibri" w:cs="Calibri"/>
          <w:sz w:val="24"/>
          <w:szCs w:val="24"/>
        </w:rPr>
        <w:t>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za</w:t>
      </w:r>
      <w:r w:rsidR="003301B3">
        <w:rPr>
          <w:rFonts w:ascii="Calibri" w:eastAsia="Calibri" w:hAnsi="Calibri" w:cs="Calibri"/>
          <w:sz w:val="24"/>
          <w:szCs w:val="24"/>
        </w:rPr>
        <w:t>ce</w:t>
      </w:r>
      <w:r w:rsidR="003301B3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a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třeby</w:t>
      </w:r>
    </w:p>
    <w:p w14:paraId="77D701E6" w14:textId="77777777" w:rsidR="00B10127" w:rsidRDefault="003301B3">
      <w:pPr>
        <w:spacing w:before="10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dové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 pe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soná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 sou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adu 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101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2000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§13)</w:t>
      </w:r>
    </w:p>
    <w:p w14:paraId="0E70D5CF" w14:textId="77777777" w:rsidR="00B10127" w:rsidRDefault="00821043">
      <w:pPr>
        <w:spacing w:before="11" w:after="0" w:line="240" w:lineRule="auto"/>
        <w:ind w:left="154" w:right="-20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848BCA" wp14:editId="4FF38FFC">
                <wp:simplePos x="0" y="0"/>
                <wp:positionH relativeFrom="page">
                  <wp:posOffset>606425</wp:posOffset>
                </wp:positionH>
                <wp:positionV relativeFrom="paragraph">
                  <wp:posOffset>335915</wp:posOffset>
                </wp:positionV>
                <wp:extent cx="5830570" cy="3902710"/>
                <wp:effectExtent l="6350" t="8255" r="1905" b="381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3902710"/>
                          <a:chOff x="955" y="529"/>
                          <a:chExt cx="9182" cy="6146"/>
                        </a:xfrm>
                      </wpg:grpSpPr>
                      <wpg:grpSp>
                        <wpg:cNvPr id="18" name="Group 25"/>
                        <wpg:cNvGrpSpPr>
                          <a:grpSpLocks/>
                        </wpg:cNvGrpSpPr>
                        <wpg:grpSpPr bwMode="auto">
                          <a:xfrm>
                            <a:off x="980" y="578"/>
                            <a:ext cx="9132" cy="2"/>
                            <a:chOff x="980" y="578"/>
                            <a:chExt cx="9132" cy="2"/>
                          </a:xfrm>
                        </wpg:grpSpPr>
                        <wps:wsp>
                          <wps:cNvPr id="19" name="Freeform 26"/>
                          <wps:cNvSpPr>
                            <a:spLocks/>
                          </wps:cNvSpPr>
                          <wps:spPr bwMode="auto">
                            <a:xfrm>
                              <a:off x="980" y="578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3"/>
                        <wpg:cNvGrpSpPr>
                          <a:grpSpLocks/>
                        </wpg:cNvGrpSpPr>
                        <wpg:grpSpPr bwMode="auto">
                          <a:xfrm>
                            <a:off x="980" y="6626"/>
                            <a:ext cx="9132" cy="2"/>
                            <a:chOff x="980" y="6626"/>
                            <a:chExt cx="9132" cy="2"/>
                          </a:xfrm>
                        </wpg:grpSpPr>
                        <wps:wsp>
                          <wps:cNvPr id="21" name="Freeform 24"/>
                          <wps:cNvSpPr>
                            <a:spLocks/>
                          </wps:cNvSpPr>
                          <wps:spPr bwMode="auto">
                            <a:xfrm>
                              <a:off x="980" y="6626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1"/>
                        <wpg:cNvGrpSpPr>
                          <a:grpSpLocks/>
                        </wpg:cNvGrpSpPr>
                        <wpg:grpSpPr bwMode="auto">
                          <a:xfrm>
                            <a:off x="1004" y="554"/>
                            <a:ext cx="2" cy="6096"/>
                            <a:chOff x="1004" y="554"/>
                            <a:chExt cx="2" cy="6096"/>
                          </a:xfrm>
                        </wpg:grpSpPr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>
                              <a:off x="1004" y="554"/>
                              <a:ext cx="2" cy="6096"/>
                            </a:xfrm>
                            <a:custGeom>
                              <a:avLst/>
                              <a:gdLst>
                                <a:gd name="T0" fmla="+- 0 554 554"/>
                                <a:gd name="T1" fmla="*/ 554 h 6096"/>
                                <a:gd name="T2" fmla="+- 0 6650 554"/>
                                <a:gd name="T3" fmla="*/ 6650 h 60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096">
                                  <a:moveTo>
                                    <a:pt x="0" y="0"/>
                                  </a:moveTo>
                                  <a:lnTo>
                                    <a:pt x="0" y="6096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9"/>
                        <wpg:cNvGrpSpPr>
                          <a:grpSpLocks/>
                        </wpg:cNvGrpSpPr>
                        <wpg:grpSpPr bwMode="auto">
                          <a:xfrm>
                            <a:off x="10088" y="554"/>
                            <a:ext cx="2" cy="6096"/>
                            <a:chOff x="10088" y="554"/>
                            <a:chExt cx="2" cy="6096"/>
                          </a:xfrm>
                        </wpg:grpSpPr>
                        <wps:wsp>
                          <wps:cNvPr id="25" name="Freeform 20"/>
                          <wps:cNvSpPr>
                            <a:spLocks/>
                          </wps:cNvSpPr>
                          <wps:spPr bwMode="auto">
                            <a:xfrm>
                              <a:off x="10088" y="554"/>
                              <a:ext cx="2" cy="6096"/>
                            </a:xfrm>
                            <a:custGeom>
                              <a:avLst/>
                              <a:gdLst>
                                <a:gd name="T0" fmla="+- 0 554 554"/>
                                <a:gd name="T1" fmla="*/ 554 h 6096"/>
                                <a:gd name="T2" fmla="+- 0 6650 554"/>
                                <a:gd name="T3" fmla="*/ 6650 h 60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096">
                                  <a:moveTo>
                                    <a:pt x="0" y="0"/>
                                  </a:moveTo>
                                  <a:lnTo>
                                    <a:pt x="0" y="6096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F8F391" id="Group 18" o:spid="_x0000_s1026" style="position:absolute;margin-left:47.75pt;margin-top:26.45pt;width:459.1pt;height:307.3pt;z-index:-251658240;mso-position-horizontal-relative:page" coordorigin="955,529" coordsize="9182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">
                <v:group id="Group 25" o:spid="_x0000_s1027" style="position:absolute;left:980;top:578;width:9132;height:2" coordorigin="980,578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26" o:spid="_x0000_s1028" style="position:absolute;left:980;top:578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" path="m,l9132,e" filled="f" strokeweight="2.5pt">
                    <v:path arrowok="t" o:connecttype="custom" o:connectlocs="0,0;9132,0" o:connectangles="0,0"/>
                  </v:shape>
                </v:group>
                <v:group id="Group 23" o:spid="_x0000_s1029" style="position:absolute;left:980;top:6626;width:9132;height:2" coordorigin="980,6626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24" o:spid="_x0000_s1030" style="position:absolute;left:980;top:6626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21" o:spid="_x0000_s1031" style="position:absolute;left:1004;top:554;width:2;height:6096" coordorigin="1004,554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22" o:spid="_x0000_s1032" style="position:absolute;left:1004;top:554;width:2;height:6096;visibility:visible;mso-wrap-style:square;v-text-anchor:top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" path="m,l,6096e" filled="f" strokeweight="2.5pt">
                    <v:path arrowok="t" o:connecttype="custom" o:connectlocs="0,554;0,6650" o:connectangles="0,0"/>
                  </v:shape>
                </v:group>
                <v:group id="Group 19" o:spid="_x0000_s1033" style="position:absolute;left:10088;top:554;width:2;height:6096" coordorigin="10088,554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0" o:spid="_x0000_s1034" style="position:absolute;left:10088;top:554;width:2;height:6096;visibility:visible;mso-wrap-style:square;v-text-anchor:top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" path="m,l,6096e" filled="f" strokeweight="2.5pt">
                    <v:path arrowok="t" o:connecttype="custom" o:connectlocs="0,554;0,6650" o:connectangles="0,0"/>
                  </v:shape>
                </v:group>
                <w10:wrap anchorx="page"/>
              </v:group>
            </w:pict>
          </mc:Fallback>
        </mc:AlternateContent>
      </w:r>
      <w:r w:rsidR="003301B3">
        <w:rPr>
          <w:rFonts w:ascii="Calibri" w:eastAsia="Calibri" w:hAnsi="Calibri" w:cs="Calibri"/>
        </w:rPr>
        <w:t xml:space="preserve">a </w:t>
      </w:r>
      <w:r w:rsidR="003301B3">
        <w:rPr>
          <w:rFonts w:ascii="Calibri" w:eastAsia="Calibri" w:hAnsi="Calibri" w:cs="Calibri"/>
          <w:spacing w:val="-1"/>
        </w:rPr>
        <w:t>z</w:t>
      </w:r>
      <w:r w:rsidR="003301B3">
        <w:rPr>
          <w:rFonts w:ascii="Calibri" w:eastAsia="Calibri" w:hAnsi="Calibri" w:cs="Calibri"/>
        </w:rPr>
        <w:t>ákonem</w:t>
      </w:r>
      <w:r w:rsidR="003301B3">
        <w:rPr>
          <w:rFonts w:ascii="Calibri" w:eastAsia="Calibri" w:hAnsi="Calibri" w:cs="Calibri"/>
          <w:spacing w:val="-3"/>
        </w:rPr>
        <w:t xml:space="preserve"> </w:t>
      </w:r>
      <w:r w:rsidR="003301B3">
        <w:rPr>
          <w:rFonts w:ascii="Calibri" w:eastAsia="Calibri" w:hAnsi="Calibri" w:cs="Calibri"/>
          <w:spacing w:val="1"/>
        </w:rPr>
        <w:t>č</w:t>
      </w:r>
      <w:r w:rsidR="003301B3">
        <w:rPr>
          <w:rFonts w:ascii="Calibri" w:eastAsia="Calibri" w:hAnsi="Calibri" w:cs="Calibri"/>
        </w:rPr>
        <w:t>.</w:t>
      </w:r>
      <w:r w:rsidR="003301B3">
        <w:rPr>
          <w:rFonts w:ascii="Calibri" w:eastAsia="Calibri" w:hAnsi="Calibri" w:cs="Calibri"/>
          <w:spacing w:val="-1"/>
        </w:rPr>
        <w:t xml:space="preserve"> </w:t>
      </w:r>
      <w:r w:rsidR="003301B3">
        <w:rPr>
          <w:rFonts w:ascii="Calibri" w:eastAsia="Calibri" w:hAnsi="Calibri" w:cs="Calibri"/>
        </w:rPr>
        <w:t>53</w:t>
      </w:r>
      <w:r w:rsidR="003301B3">
        <w:rPr>
          <w:rFonts w:ascii="Calibri" w:eastAsia="Calibri" w:hAnsi="Calibri" w:cs="Calibri"/>
          <w:spacing w:val="-1"/>
        </w:rPr>
        <w:t>/</w:t>
      </w:r>
      <w:r w:rsidR="003301B3">
        <w:rPr>
          <w:rFonts w:ascii="Calibri" w:eastAsia="Calibri" w:hAnsi="Calibri" w:cs="Calibri"/>
        </w:rPr>
        <w:t>2004</w:t>
      </w:r>
      <w:r w:rsidR="003301B3">
        <w:rPr>
          <w:rFonts w:ascii="Calibri" w:eastAsia="Calibri" w:hAnsi="Calibri" w:cs="Calibri"/>
          <w:spacing w:val="-7"/>
        </w:rPr>
        <w:t xml:space="preserve"> </w:t>
      </w:r>
      <w:r w:rsidR="003301B3">
        <w:rPr>
          <w:rFonts w:ascii="Calibri" w:eastAsia="Calibri" w:hAnsi="Calibri" w:cs="Calibri"/>
          <w:spacing w:val="1"/>
        </w:rPr>
        <w:t>S</w:t>
      </w:r>
      <w:r w:rsidR="003301B3">
        <w:rPr>
          <w:rFonts w:ascii="Calibri" w:eastAsia="Calibri" w:hAnsi="Calibri" w:cs="Calibri"/>
        </w:rPr>
        <w:t xml:space="preserve">b. </w:t>
      </w:r>
      <w:r w:rsidR="003301B3">
        <w:rPr>
          <w:rFonts w:ascii="Calibri" w:eastAsia="Calibri" w:hAnsi="Calibri" w:cs="Calibri"/>
          <w:spacing w:val="-1"/>
        </w:rPr>
        <w:t>(</w:t>
      </w:r>
      <w:r w:rsidR="003301B3">
        <w:rPr>
          <w:rFonts w:ascii="Calibri" w:eastAsia="Calibri" w:hAnsi="Calibri" w:cs="Calibri"/>
        </w:rPr>
        <w:t>§13</w:t>
      </w:r>
      <w:r w:rsidR="003301B3">
        <w:rPr>
          <w:rFonts w:ascii="Calibri" w:eastAsia="Calibri" w:hAnsi="Calibri" w:cs="Calibri"/>
          <w:spacing w:val="1"/>
        </w:rPr>
        <w:t>c</w:t>
      </w:r>
      <w:r w:rsidR="003301B3">
        <w:rPr>
          <w:rFonts w:ascii="Calibri" w:eastAsia="Calibri" w:hAnsi="Calibri" w:cs="Calibri"/>
        </w:rPr>
        <w:t>,</w:t>
      </w:r>
      <w:r w:rsidR="003301B3">
        <w:rPr>
          <w:rFonts w:ascii="Calibri" w:eastAsia="Calibri" w:hAnsi="Calibri" w:cs="Calibri"/>
          <w:spacing w:val="-5"/>
        </w:rPr>
        <w:t xml:space="preserve"> </w:t>
      </w:r>
      <w:r w:rsidR="003301B3">
        <w:rPr>
          <w:rFonts w:ascii="Calibri" w:eastAsia="Calibri" w:hAnsi="Calibri" w:cs="Calibri"/>
        </w:rPr>
        <w:t>odst.1)</w:t>
      </w:r>
    </w:p>
    <w:p w14:paraId="19C7266A" w14:textId="77777777" w:rsidR="00B10127" w:rsidRDefault="00B10127">
      <w:pPr>
        <w:spacing w:before="6" w:after="0" w:line="280" w:lineRule="exact"/>
        <w:rPr>
          <w:sz w:val="28"/>
          <w:szCs w:val="28"/>
        </w:rPr>
      </w:pPr>
    </w:p>
    <w:p w14:paraId="08197D8A" w14:textId="77777777" w:rsidR="00B10127" w:rsidRDefault="003301B3" w:rsidP="00167005">
      <w:pPr>
        <w:spacing w:before="120" w:after="0" w:line="289" w:lineRule="exact"/>
        <w:ind w:left="3206" w:right="323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31"/>
          <w:sz w:val="24"/>
          <w:szCs w:val="24"/>
          <w:u w:val="single" w:color="000000"/>
        </w:rPr>
        <w:t xml:space="preserve"> </w:t>
      </w:r>
      <w:r w:rsidR="001D705A">
        <w:rPr>
          <w:rFonts w:ascii="Calibri" w:eastAsia="Calibri" w:hAnsi="Calibri" w:cs="Calibri"/>
          <w:b/>
          <w:bCs/>
          <w:spacing w:val="-3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é</w:t>
      </w:r>
      <w:r w:rsidR="001D705A"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á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ce</w:t>
      </w:r>
    </w:p>
    <w:p w14:paraId="54F1C01E" w14:textId="77777777" w:rsidR="00B10127" w:rsidRDefault="00B10127">
      <w:pPr>
        <w:spacing w:before="6" w:after="0" w:line="100" w:lineRule="exact"/>
        <w:rPr>
          <w:sz w:val="10"/>
          <w:szCs w:val="10"/>
        </w:rPr>
      </w:pPr>
    </w:p>
    <w:p w14:paraId="59642673" w14:textId="6664D1EF" w:rsidR="00B10127" w:rsidRPr="00BE1ECF" w:rsidRDefault="00BE1ECF">
      <w:pPr>
        <w:spacing w:after="0" w:line="200" w:lineRule="exact"/>
        <w:rPr>
          <w:rFonts w:cstheme="minorHAnsi"/>
          <w:b/>
          <w:bCs/>
          <w:sz w:val="24"/>
          <w:szCs w:val="24"/>
        </w:rPr>
      </w:pPr>
      <w:r>
        <w:rPr>
          <w:sz w:val="20"/>
          <w:szCs w:val="20"/>
        </w:rPr>
        <w:t xml:space="preserve">    </w:t>
      </w:r>
      <w:r w:rsidRPr="00BE1ECF">
        <w:rPr>
          <w:rFonts w:cstheme="minorHAnsi"/>
          <w:b/>
          <w:bCs/>
          <w:sz w:val="24"/>
          <w:szCs w:val="24"/>
        </w:rPr>
        <w:t>Jméno a příjmení:</w:t>
      </w:r>
      <w:r>
        <w:rPr>
          <w:rFonts w:cstheme="minorHAns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Jméno"/>
          <w:tag w:val="Jméno"/>
          <w:id w:val="1026453499"/>
          <w:lock w:val="sdtLocked"/>
          <w:placeholder>
            <w:docPart w:val="E138C141FEDC40C8A9F6AE55642AAEF6"/>
          </w:placeholder>
        </w:sdtPr>
        <w:sdtEndPr>
          <w:rPr>
            <w:rStyle w:val="Standardnpsmoodstavce"/>
            <w:rFonts w:asciiTheme="minorHAnsi" w:hAnsiTheme="minorHAnsi" w:cstheme="minorHAns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Emil Štěpánek</w:t>
          </w:r>
        </w:sdtContent>
      </w:sdt>
    </w:p>
    <w:p w14:paraId="7223E4AA" w14:textId="71695A2E" w:rsidR="00EF7B5F" w:rsidRDefault="00EF7B5F" w:rsidP="00EF7B5F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e-mail: </w:t>
      </w:r>
      <w:sdt>
        <w:sdtPr>
          <w:rPr>
            <w:rStyle w:val="Jmno"/>
          </w:rPr>
          <w:alias w:val="e-mail"/>
          <w:tag w:val="e-mail"/>
          <w:id w:val="449291256"/>
          <w:lock w:val="sdtLocked"/>
          <w:placeholder>
            <w:docPart w:val="A9DCAA7C71974B028551775B0BDA38D3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stepanek.emil@kralov</w:t>
          </w:r>
          <w:r w:rsidR="0049287D">
            <w:rPr>
              <w:rStyle w:val="Jmno"/>
            </w:rPr>
            <w:t>i</w:t>
          </w:r>
          <w:r w:rsidR="00150627">
            <w:rPr>
              <w:rStyle w:val="Jmno"/>
            </w:rPr>
            <w:t>ce.cz</w:t>
          </w:r>
        </w:sdtContent>
      </w:sdt>
      <w:r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ele</w:t>
      </w:r>
      <w:r>
        <w:rPr>
          <w:rFonts w:ascii="Calibri" w:eastAsia="Calibri" w:hAnsi="Calibri" w:cs="Calibri"/>
          <w:b/>
          <w:bCs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Telefon"/>
          <w:tag w:val="Telefon"/>
          <w:id w:val="-1017374587"/>
          <w:lock w:val="sdtLocked"/>
          <w:placeholder>
            <w:docPart w:val="52E1139DEB134033BCD33369C430E721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373 300 226</w:t>
          </w:r>
        </w:sdtContent>
      </w:sdt>
    </w:p>
    <w:p w14:paraId="66083442" w14:textId="6B27BDC4" w:rsidR="00EF7B5F" w:rsidRDefault="00EF7B5F" w:rsidP="00EF7B5F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Nejvyšší dosažení vzdělání: </w:t>
      </w:r>
      <w:sdt>
        <w:sdtPr>
          <w:rPr>
            <w:rStyle w:val="Jmno"/>
          </w:rPr>
          <w:alias w:val="Vzdělání"/>
          <w:tag w:val="Vzdělání"/>
          <w:id w:val="-176434644"/>
          <w:lock w:val="sdtLocked"/>
          <w:placeholder>
            <w:docPart w:val="08168C7BE3EB45CE8A296A02A3B9C66A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2B2A4C">
            <w:rPr>
              <w:rStyle w:val="Jmno"/>
            </w:rPr>
            <w:t>V</w:t>
          </w:r>
          <w:r w:rsidR="00150627">
            <w:rPr>
              <w:rStyle w:val="Jmno"/>
            </w:rPr>
            <w:t>yšší odborné</w:t>
          </w:r>
        </w:sdtContent>
      </w:sdt>
    </w:p>
    <w:p w14:paraId="63C9B465" w14:textId="77777777" w:rsidR="00EF7B5F" w:rsidRDefault="00EF7B5F" w:rsidP="00EF7B5F">
      <w:pPr>
        <w:spacing w:before="14" w:after="0" w:line="200" w:lineRule="exact"/>
        <w:rPr>
          <w:sz w:val="20"/>
          <w:szCs w:val="20"/>
        </w:rPr>
      </w:pPr>
    </w:p>
    <w:p w14:paraId="4C1A8086" w14:textId="77777777" w:rsidR="00EF7B5F" w:rsidRDefault="00EF7B5F" w:rsidP="00EF7B5F">
      <w:pPr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Z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ě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ava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:</w:t>
      </w:r>
    </w:p>
    <w:p w14:paraId="2FC17BDB" w14:textId="77777777" w:rsidR="00EF7B5F" w:rsidRDefault="00EF7B5F" w:rsidP="00EF7B5F">
      <w:pPr>
        <w:spacing w:before="2" w:after="0" w:line="100" w:lineRule="exact"/>
        <w:rPr>
          <w:sz w:val="10"/>
          <w:szCs w:val="10"/>
        </w:rPr>
      </w:pPr>
    </w:p>
    <w:p w14:paraId="2CB95EF8" w14:textId="6D806F88" w:rsidR="00EF7B5F" w:rsidRDefault="00EF7B5F" w:rsidP="00EF7B5F">
      <w:pPr>
        <w:tabs>
          <w:tab w:val="left" w:pos="567"/>
        </w:tabs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rga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ni</w:t>
      </w:r>
      <w:r>
        <w:rPr>
          <w:rFonts w:ascii="Calibri" w:eastAsia="Calibri" w:hAnsi="Calibri" w:cs="Calibri"/>
          <w:b/>
          <w:bCs/>
          <w:sz w:val="24"/>
          <w:szCs w:val="24"/>
        </w:rPr>
        <w:t>zac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Zaměstnavatelská organizace"/>
          <w:tag w:val="Zaměstnavatelská organizace"/>
          <w:id w:val="1203834297"/>
          <w:lock w:val="sdtLocked"/>
          <w:placeholder>
            <w:docPart w:val="C57F54F7349148EE8071B9056000088D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Město Kralovice</w:t>
          </w:r>
        </w:sdtContent>
      </w:sdt>
    </w:p>
    <w:p w14:paraId="5E7D24D6" w14:textId="77777777" w:rsidR="00EF7B5F" w:rsidRDefault="00EF7B5F" w:rsidP="00EF7B5F">
      <w:pPr>
        <w:spacing w:before="1" w:after="0" w:line="120" w:lineRule="exact"/>
        <w:rPr>
          <w:sz w:val="12"/>
          <w:szCs w:val="12"/>
        </w:rPr>
      </w:pPr>
    </w:p>
    <w:p w14:paraId="01FB104B" w14:textId="77777777" w:rsidR="00EF7B5F" w:rsidRDefault="00EF7B5F" w:rsidP="00EF7B5F">
      <w:pPr>
        <w:spacing w:after="0" w:line="200" w:lineRule="exact"/>
        <w:rPr>
          <w:sz w:val="20"/>
          <w:szCs w:val="20"/>
        </w:rPr>
      </w:pPr>
    </w:p>
    <w:p w14:paraId="17ACCBF7" w14:textId="37A7E3E5" w:rsidR="00EF7B5F" w:rsidRDefault="00EF7B5F" w:rsidP="00EF7B5F">
      <w:pPr>
        <w:tabs>
          <w:tab w:val="left" w:pos="680"/>
        </w:tabs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sa: </w:t>
      </w:r>
      <w:sdt>
        <w:sdtPr>
          <w:rPr>
            <w:rStyle w:val="Jmno"/>
          </w:rPr>
          <w:alias w:val="Adresa zaměstnavatele"/>
          <w:tag w:val="Adresa zaměstnavatele"/>
          <w:id w:val="-1186591207"/>
          <w:lock w:val="sdtLocked"/>
          <w:placeholder>
            <w:docPart w:val="B9DC42C944064165BC458EC63F6F3CB4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Markova tř. 2</w:t>
          </w:r>
          <w:r w:rsidR="004D25EE">
            <w:rPr>
              <w:rStyle w:val="Jmno"/>
            </w:rPr>
            <w:t xml:space="preserve">, </w:t>
          </w:r>
          <w:r w:rsidR="00385463">
            <w:rPr>
              <w:rStyle w:val="Jmno"/>
            </w:rPr>
            <w:t>331 41</w:t>
          </w:r>
          <w:r w:rsidR="00FB69A0">
            <w:rPr>
              <w:rStyle w:val="Jmno"/>
            </w:rPr>
            <w:t xml:space="preserve"> Kralovice</w:t>
          </w:r>
        </w:sdtContent>
      </w:sdt>
    </w:p>
    <w:p w14:paraId="5B19777B" w14:textId="77777777" w:rsidR="00EF7B5F" w:rsidRDefault="00EF7B5F" w:rsidP="00EF7B5F">
      <w:pPr>
        <w:spacing w:before="2" w:after="0" w:line="100" w:lineRule="exact"/>
        <w:rPr>
          <w:sz w:val="10"/>
          <w:szCs w:val="10"/>
        </w:rPr>
      </w:pPr>
    </w:p>
    <w:p w14:paraId="7B0995BA" w14:textId="77777777" w:rsidR="00EF7B5F" w:rsidRDefault="00EF7B5F" w:rsidP="00EF7B5F">
      <w:pPr>
        <w:spacing w:after="0" w:line="200" w:lineRule="exact"/>
        <w:rPr>
          <w:sz w:val="20"/>
          <w:szCs w:val="20"/>
        </w:rPr>
      </w:pPr>
    </w:p>
    <w:p w14:paraId="39C1FDED" w14:textId="77777777" w:rsidR="00EF7B5F" w:rsidRDefault="00EF7B5F" w:rsidP="00EF7B5F">
      <w:pPr>
        <w:spacing w:after="0"/>
        <w:sectPr w:rsidR="00EF7B5F">
          <w:type w:val="continuous"/>
          <w:pgSz w:w="11900" w:h="16840"/>
          <w:pgMar w:top="1020" w:right="1680" w:bottom="280" w:left="920" w:header="708" w:footer="708" w:gutter="0"/>
          <w:cols w:space="708"/>
        </w:sectPr>
      </w:pPr>
    </w:p>
    <w:p w14:paraId="62374297" w14:textId="672C6A66" w:rsidR="00EF7B5F" w:rsidRDefault="00EF7B5F" w:rsidP="00EF7B5F">
      <w:pPr>
        <w:spacing w:after="240" w:line="289" w:lineRule="exact"/>
        <w:ind w:right="-7424"/>
        <w:rPr>
          <w:rStyle w:val="Jmno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rac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ní pozice</w:t>
      </w:r>
      <w:r w:rsidR="00FE14A2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oponenta práce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Pracovní zařazení"/>
          <w:tag w:val="Pracovní zařazení"/>
          <w:id w:val="855613892"/>
          <w:lock w:val="sdtLocked"/>
          <w:placeholder>
            <w:docPart w:val="0C940E95B6BC4EDB9DEBD3485830C393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Informatik</w:t>
          </w:r>
        </w:sdtContent>
      </w:sdt>
      <w:r>
        <w:rPr>
          <w:rStyle w:val="Jmno"/>
        </w:rPr>
        <w:t xml:space="preserve">       </w:t>
      </w:r>
    </w:p>
    <w:p w14:paraId="7D027E5B" w14:textId="035B1DD0" w:rsidR="00EF7B5F" w:rsidRPr="001D705A" w:rsidRDefault="00EF7B5F" w:rsidP="00EF7B5F">
      <w:pPr>
        <w:spacing w:after="120" w:line="289" w:lineRule="exact"/>
        <w:ind w:right="-7424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   počet let praxe v oboru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Praxe"/>
          <w:tag w:val="Praxe"/>
          <w:id w:val="1198589741"/>
          <w:lock w:val="sdtLocked"/>
          <w:placeholder>
            <w:docPart w:val="8F4B18A5BEB04258B6CF5B59F4FC8A90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20</w:t>
          </w:r>
        </w:sdtContent>
      </w:sdt>
    </w:p>
    <w:p w14:paraId="63B671A7" w14:textId="77777777" w:rsidR="00606E04" w:rsidRDefault="003301B3" w:rsidP="003301B3">
      <w:pPr>
        <w:spacing w:before="11" w:after="0" w:line="240" w:lineRule="auto"/>
        <w:ind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</w:t>
      </w:r>
    </w:p>
    <w:p w14:paraId="6932F29A" w14:textId="77777777" w:rsidR="00B10127" w:rsidRDefault="00EA735B" w:rsidP="003301B3">
      <w:pPr>
        <w:spacing w:before="11" w:after="0" w:line="240" w:lineRule="auto"/>
        <w:ind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v</w:t>
      </w:r>
      <w:r w:rsidR="003301B3">
        <w:rPr>
          <w:rFonts w:ascii="Calibri" w:eastAsia="Calibri" w:hAnsi="Calibri" w:cs="Calibri"/>
          <w:sz w:val="24"/>
          <w:szCs w:val="24"/>
        </w:rPr>
        <w:t>edené</w:t>
      </w:r>
      <w:r w:rsidR="003301B3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s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bní úd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a</w:t>
      </w:r>
      <w:r w:rsidR="003301B3">
        <w:rPr>
          <w:rFonts w:ascii="Calibri" w:eastAsia="Calibri" w:hAnsi="Calibri" w:cs="Calibri"/>
          <w:sz w:val="24"/>
          <w:szCs w:val="24"/>
        </w:rPr>
        <w:t>je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bud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 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ž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ty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</w:t>
      </w:r>
      <w:r w:rsidR="003301B3">
        <w:rPr>
          <w:rFonts w:ascii="Calibri" w:eastAsia="Calibri" w:hAnsi="Calibri" w:cs="Calibri"/>
          <w:sz w:val="24"/>
          <w:szCs w:val="24"/>
        </w:rPr>
        <w:t>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vn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třní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třebu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r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ga</w:t>
      </w:r>
      <w:r w:rsidR="003301B3">
        <w:rPr>
          <w:rFonts w:ascii="Calibri" w:eastAsia="Calibri" w:hAnsi="Calibri" w:cs="Calibri"/>
          <w:sz w:val="24"/>
          <w:szCs w:val="24"/>
        </w:rPr>
        <w:t>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za</w:t>
      </w:r>
      <w:r w:rsidR="003301B3">
        <w:rPr>
          <w:rFonts w:ascii="Calibri" w:eastAsia="Calibri" w:hAnsi="Calibri" w:cs="Calibri"/>
          <w:sz w:val="24"/>
          <w:szCs w:val="24"/>
        </w:rPr>
        <w:t>ce</w:t>
      </w:r>
      <w:r w:rsidR="003301B3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a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třeby</w:t>
      </w:r>
    </w:p>
    <w:p w14:paraId="6291DD1A" w14:textId="77777777" w:rsidR="00B10127" w:rsidRDefault="003301B3">
      <w:pPr>
        <w:spacing w:before="10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dové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 pe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soná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 sou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adu 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101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2000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§13)</w:t>
      </w:r>
    </w:p>
    <w:p w14:paraId="10DC2283" w14:textId="77777777" w:rsidR="00B10127" w:rsidRDefault="003301B3">
      <w:pPr>
        <w:spacing w:before="9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53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2004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</w:t>
      </w:r>
      <w:r>
        <w:rPr>
          <w:rFonts w:ascii="Calibri" w:eastAsia="Calibri" w:hAnsi="Calibri" w:cs="Calibri"/>
          <w:spacing w:val="1"/>
        </w:rPr>
        <w:t>c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odst.1)</w:t>
      </w:r>
    </w:p>
    <w:p w14:paraId="6824BCED" w14:textId="77777777" w:rsidR="00B10127" w:rsidRDefault="00B10127">
      <w:pPr>
        <w:spacing w:before="1" w:after="0" w:line="170" w:lineRule="exact"/>
        <w:rPr>
          <w:sz w:val="17"/>
          <w:szCs w:val="17"/>
        </w:rPr>
      </w:pPr>
    </w:p>
    <w:p w14:paraId="6470B8EC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537313FE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00D2E473" w14:textId="7ED85854" w:rsidR="00EA735B" w:rsidRDefault="003301B3" w:rsidP="00EA735B">
      <w:pPr>
        <w:spacing w:after="0" w:line="498" w:lineRule="auto"/>
        <w:ind w:left="104" w:right="86"/>
        <w:rPr>
          <w:rFonts w:ascii="Calibri" w:eastAsia="Calibri" w:hAnsi="Calibri" w:cs="Calibri"/>
          <w:spacing w:val="1"/>
        </w:rPr>
      </w:pPr>
      <w:r>
        <w:rPr>
          <w:rFonts w:ascii="Calibri" w:eastAsia="Calibri" w:hAnsi="Calibri" w:cs="Calibri"/>
        </w:rPr>
        <w:t>Jméno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 p</w:t>
      </w:r>
      <w:r>
        <w:rPr>
          <w:rFonts w:ascii="Calibri" w:eastAsia="Calibri" w:hAnsi="Calibri" w:cs="Calibri"/>
          <w:spacing w:val="-1"/>
        </w:rPr>
        <w:t>říj</w:t>
      </w:r>
      <w:r>
        <w:rPr>
          <w:rFonts w:ascii="Calibri" w:eastAsia="Calibri" w:hAnsi="Calibri" w:cs="Calibri"/>
        </w:rPr>
        <w:t>mení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 xml:space="preserve">studenta: </w:t>
      </w:r>
      <w:r w:rsidR="00B9029D">
        <w:rPr>
          <w:rFonts w:ascii="Calibri" w:eastAsia="Calibri" w:hAnsi="Calibri" w:cs="Calibri"/>
        </w:rPr>
        <w:t xml:space="preserve"> </w:t>
      </w:r>
      <w:sdt>
        <w:sdtPr>
          <w:rPr>
            <w:rStyle w:val="Jmno"/>
          </w:rPr>
          <w:alias w:val="Jméno studenta"/>
          <w:tag w:val="Jméno studenta"/>
          <w:id w:val="1958291929"/>
          <w:lock w:val="sdtLocked"/>
          <w:placeholder>
            <w:docPart w:val="711DF9C8F7254CDDB51645ED1E9D2546"/>
          </w:placeholder>
          <w:text/>
        </w:sdtPr>
        <w:sdtEndPr>
          <w:rPr>
            <w:rStyle w:val="Standardnpsmoodstavce"/>
            <w:rFonts w:asciiTheme="minorHAnsi" w:hAnsiTheme="minorHAnsi"/>
          </w:rPr>
        </w:sdtEndPr>
        <w:sdtContent>
          <w:r w:rsidR="00150627">
            <w:rPr>
              <w:rStyle w:val="Jmno"/>
            </w:rPr>
            <w:t>Daniel Hajžman</w:t>
          </w:r>
        </w:sdtContent>
      </w:sdt>
      <w:r w:rsidR="00EA735B">
        <w:rPr>
          <w:rFonts w:ascii="Calibri" w:eastAsia="Calibri" w:hAnsi="Calibri" w:cs="Calibri"/>
          <w:spacing w:val="1"/>
        </w:rPr>
        <w:t xml:space="preserve"> </w:t>
      </w:r>
    </w:p>
    <w:p w14:paraId="3592B5D8" w14:textId="395BF148" w:rsidR="00B10127" w:rsidRDefault="003301B3" w:rsidP="00EA735B">
      <w:pPr>
        <w:spacing w:after="0" w:line="498" w:lineRule="auto"/>
        <w:ind w:left="104" w:right="8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tud</w:t>
      </w:r>
      <w:r>
        <w:rPr>
          <w:rFonts w:ascii="Calibri" w:eastAsia="Calibri" w:hAnsi="Calibri" w:cs="Calibri"/>
          <w:spacing w:val="-1"/>
        </w:rPr>
        <w:t>ij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skup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na:</w:t>
      </w:r>
      <w:bookmarkEnd w:id="0"/>
      <w:r w:rsidR="00EA735B">
        <w:rPr>
          <w:rFonts w:ascii="Calibri" w:eastAsia="Calibri" w:hAnsi="Calibri" w:cs="Calibri"/>
        </w:rPr>
        <w:t xml:space="preserve"> </w:t>
      </w:r>
      <w:sdt>
        <w:sdtPr>
          <w:rPr>
            <w:rStyle w:val="Jmno"/>
          </w:rPr>
          <w:alias w:val="Studijní skupina"/>
          <w:tag w:val="Studijní skupina"/>
          <w:id w:val="1191342392"/>
          <w:lock w:val="sdtLocked"/>
          <w:placeholder>
            <w:docPart w:val="2BF8B9AE03DB4B22A03ECB79875C4F02"/>
          </w:placeholder>
          <w:dropDownList>
            <w:listItem w:displayText="DA3" w:value="DA3"/>
            <w:listItem w:displayText="IOI3" w:value="IOI3"/>
            <w:listItem w:displayText="IF3" w:value="IF3"/>
            <w:listItem w:displayText="IT3" w:value="IT3"/>
            <w:listItem w:displayText="MA3" w:value="MA3"/>
          </w:dropDownList>
        </w:sdtPr>
        <w:sdtEndPr>
          <w:rPr>
            <w:rStyle w:val="Standardnpsmoodstavce"/>
            <w:rFonts w:asciiTheme="minorHAnsi" w:eastAsia="Calibri" w:hAnsiTheme="minorHAnsi" w:cs="Calibri"/>
          </w:rPr>
        </w:sdtEndPr>
        <w:sdtContent>
          <w:r w:rsidR="00150627">
            <w:rPr>
              <w:rStyle w:val="Jmno"/>
            </w:rPr>
            <w:t>IF3</w:t>
          </w:r>
        </w:sdtContent>
      </w:sdt>
    </w:p>
    <w:sectPr w:rsidR="00B10127">
      <w:type w:val="continuous"/>
      <w:pgSz w:w="11900" w:h="16840"/>
      <w:pgMar w:top="1020" w:right="1680" w:bottom="280" w:left="9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518F8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3FDAFF4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54A62D8"/>
    <w:multiLevelType w:val="hybridMultilevel"/>
    <w:tmpl w:val="9FC0F2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670D0"/>
    <w:multiLevelType w:val="hybridMultilevel"/>
    <w:tmpl w:val="54B07C7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82C3C"/>
    <w:multiLevelType w:val="hybridMultilevel"/>
    <w:tmpl w:val="FD067884"/>
    <w:lvl w:ilvl="0" w:tplc="0405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B86126"/>
    <w:multiLevelType w:val="hybridMultilevel"/>
    <w:tmpl w:val="5BF2B28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EB3ED2"/>
    <w:multiLevelType w:val="hybridMultilevel"/>
    <w:tmpl w:val="73808A48"/>
    <w:lvl w:ilvl="0" w:tplc="A2B0E1FE">
      <w:start w:val="1"/>
      <w:numFmt w:val="decimal"/>
      <w:pStyle w:val="Osnova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27A49"/>
    <w:multiLevelType w:val="hybridMultilevel"/>
    <w:tmpl w:val="41D63C6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77591">
    <w:abstractNumId w:val="5"/>
  </w:num>
  <w:num w:numId="2" w16cid:durableId="1528524938">
    <w:abstractNumId w:val="4"/>
  </w:num>
  <w:num w:numId="3" w16cid:durableId="1709255011">
    <w:abstractNumId w:val="1"/>
  </w:num>
  <w:num w:numId="4" w16cid:durableId="1295595926">
    <w:abstractNumId w:val="0"/>
  </w:num>
  <w:num w:numId="5" w16cid:durableId="983197992">
    <w:abstractNumId w:val="6"/>
  </w:num>
  <w:num w:numId="6" w16cid:durableId="1059355192">
    <w:abstractNumId w:val="7"/>
  </w:num>
  <w:num w:numId="7" w16cid:durableId="370544568">
    <w:abstractNumId w:val="3"/>
  </w:num>
  <w:num w:numId="8" w16cid:durableId="199887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ocumentProtection w:edit="forms" w:enforcement="1" w:cryptProviderType="rsaAES" w:cryptAlgorithmClass="hash" w:cryptAlgorithmType="typeAny" w:cryptAlgorithmSid="14" w:cryptSpinCount="100000" w:hash="NjV51AcsqR21nLg642T1vAaOnKige4VtjWT5Du7dBxuCdUUKSBG2Z7bupSHA/B1kVgkOLEQ+BIigCmXS6JVacQ==" w:salt="nNrY0EaG6oCqw+tpCNJ0Xw==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D9"/>
    <w:rsid w:val="000060D9"/>
    <w:rsid w:val="00017B75"/>
    <w:rsid w:val="00025914"/>
    <w:rsid w:val="00025B7D"/>
    <w:rsid w:val="00070C97"/>
    <w:rsid w:val="000E7E61"/>
    <w:rsid w:val="001136A4"/>
    <w:rsid w:val="00150627"/>
    <w:rsid w:val="00167005"/>
    <w:rsid w:val="00183EB7"/>
    <w:rsid w:val="001A3E18"/>
    <w:rsid w:val="001B1B83"/>
    <w:rsid w:val="001D705A"/>
    <w:rsid w:val="00204C0F"/>
    <w:rsid w:val="00220C60"/>
    <w:rsid w:val="002B2A4C"/>
    <w:rsid w:val="003301B3"/>
    <w:rsid w:val="003713C7"/>
    <w:rsid w:val="003805AB"/>
    <w:rsid w:val="00381DFC"/>
    <w:rsid w:val="00385463"/>
    <w:rsid w:val="00392156"/>
    <w:rsid w:val="003A5A49"/>
    <w:rsid w:val="003C0B87"/>
    <w:rsid w:val="003F735C"/>
    <w:rsid w:val="00481B68"/>
    <w:rsid w:val="0049287D"/>
    <w:rsid w:val="004D25EE"/>
    <w:rsid w:val="004D71F3"/>
    <w:rsid w:val="004E168A"/>
    <w:rsid w:val="00521112"/>
    <w:rsid w:val="00566EB6"/>
    <w:rsid w:val="005A1E57"/>
    <w:rsid w:val="005A2587"/>
    <w:rsid w:val="005B7EDA"/>
    <w:rsid w:val="005C3868"/>
    <w:rsid w:val="00606E04"/>
    <w:rsid w:val="00694613"/>
    <w:rsid w:val="006A0CD3"/>
    <w:rsid w:val="006B0E37"/>
    <w:rsid w:val="00720AB7"/>
    <w:rsid w:val="00720C6E"/>
    <w:rsid w:val="0077771C"/>
    <w:rsid w:val="00791771"/>
    <w:rsid w:val="007A2C6E"/>
    <w:rsid w:val="007B31A4"/>
    <w:rsid w:val="007C4DCE"/>
    <w:rsid w:val="007D0512"/>
    <w:rsid w:val="00817D2A"/>
    <w:rsid w:val="00821043"/>
    <w:rsid w:val="00842A3C"/>
    <w:rsid w:val="00855DFC"/>
    <w:rsid w:val="0086007F"/>
    <w:rsid w:val="008C1965"/>
    <w:rsid w:val="009569CB"/>
    <w:rsid w:val="0096613A"/>
    <w:rsid w:val="00966D12"/>
    <w:rsid w:val="00990339"/>
    <w:rsid w:val="00991CE9"/>
    <w:rsid w:val="009A0A83"/>
    <w:rsid w:val="009F2243"/>
    <w:rsid w:val="009F2D9A"/>
    <w:rsid w:val="00A42CFB"/>
    <w:rsid w:val="00AD33AB"/>
    <w:rsid w:val="00B10127"/>
    <w:rsid w:val="00B27FC6"/>
    <w:rsid w:val="00B72FCB"/>
    <w:rsid w:val="00B9029D"/>
    <w:rsid w:val="00BC03BF"/>
    <w:rsid w:val="00BD50E5"/>
    <w:rsid w:val="00BE128B"/>
    <w:rsid w:val="00BE1ECF"/>
    <w:rsid w:val="00BF7DB8"/>
    <w:rsid w:val="00C574F9"/>
    <w:rsid w:val="00CA4AA1"/>
    <w:rsid w:val="00CB2D88"/>
    <w:rsid w:val="00D208F2"/>
    <w:rsid w:val="00D539D6"/>
    <w:rsid w:val="00D872B2"/>
    <w:rsid w:val="00DA5726"/>
    <w:rsid w:val="00DB14E1"/>
    <w:rsid w:val="00DC580A"/>
    <w:rsid w:val="00E026B9"/>
    <w:rsid w:val="00E2186C"/>
    <w:rsid w:val="00E23C2B"/>
    <w:rsid w:val="00E247F5"/>
    <w:rsid w:val="00E5054A"/>
    <w:rsid w:val="00E6031E"/>
    <w:rsid w:val="00E80534"/>
    <w:rsid w:val="00EA735B"/>
    <w:rsid w:val="00EB7BFD"/>
    <w:rsid w:val="00EC5AC4"/>
    <w:rsid w:val="00EC7E00"/>
    <w:rsid w:val="00ED6460"/>
    <w:rsid w:val="00EF7B5F"/>
    <w:rsid w:val="00F41762"/>
    <w:rsid w:val="00F619E9"/>
    <w:rsid w:val="00FB69A0"/>
    <w:rsid w:val="00FC54C6"/>
    <w:rsid w:val="00FD0242"/>
    <w:rsid w:val="00F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9220"/>
  <w15:docId w15:val="{555E9000-0A0D-4666-9586-2F6A9A79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3102B"/>
  </w:style>
  <w:style w:type="paragraph" w:styleId="Nadpis1">
    <w:name w:val="heading 1"/>
    <w:basedOn w:val="Normln"/>
    <w:next w:val="Normln"/>
    <w:link w:val="Nadpis1Char"/>
    <w:qFormat/>
    <w:rsid w:val="00821043"/>
    <w:pPr>
      <w:keepNext/>
      <w:widowControl/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24"/>
      <w:lang w:val="cs-CZ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821043"/>
    <w:rPr>
      <w:rFonts w:ascii="Times New Roman" w:eastAsia="Times New Roman" w:hAnsi="Times New Roman" w:cs="Times New Roman"/>
      <w:b/>
      <w:bCs/>
      <w:sz w:val="52"/>
      <w:szCs w:val="24"/>
      <w:lang w:val="cs-CZ" w:eastAsia="cs-CZ"/>
    </w:rPr>
  </w:style>
  <w:style w:type="character" w:styleId="Zstupntext">
    <w:name w:val="Placeholder Text"/>
    <w:basedOn w:val="Standardnpsmoodstavce"/>
    <w:uiPriority w:val="99"/>
    <w:semiHidden/>
    <w:rsid w:val="00381DFC"/>
    <w:rPr>
      <w:color w:val="808080"/>
    </w:rPr>
  </w:style>
  <w:style w:type="character" w:customStyle="1" w:styleId="Nzevfirmy">
    <w:name w:val="Název firmy"/>
    <w:basedOn w:val="Standardnpsmoodstavce"/>
    <w:uiPriority w:val="1"/>
    <w:qFormat/>
    <w:rsid w:val="00381DFC"/>
    <w:rPr>
      <w:rFonts w:ascii="Calibri" w:hAnsi="Calibri"/>
      <w:sz w:val="22"/>
    </w:rPr>
  </w:style>
  <w:style w:type="character" w:customStyle="1" w:styleId="Jmno">
    <w:name w:val="Jméno"/>
    <w:basedOn w:val="Standardnpsmoodstavce"/>
    <w:uiPriority w:val="1"/>
    <w:qFormat/>
    <w:rsid w:val="00481B68"/>
    <w:rPr>
      <w:rFonts w:ascii="Calibri" w:hAnsi="Calibri"/>
      <w:sz w:val="22"/>
    </w:rPr>
  </w:style>
  <w:style w:type="character" w:customStyle="1" w:styleId="Tma">
    <w:name w:val="Téma"/>
    <w:basedOn w:val="Standardnpsmoodstavce"/>
    <w:uiPriority w:val="1"/>
    <w:qFormat/>
    <w:rsid w:val="00481B68"/>
    <w:rPr>
      <w:rFonts w:ascii="Calibri" w:hAnsi="Calibri"/>
      <w:b/>
      <w:sz w:val="28"/>
    </w:rPr>
  </w:style>
  <w:style w:type="paragraph" w:customStyle="1" w:styleId="Osnova">
    <w:name w:val="Osnova"/>
    <w:basedOn w:val="Normln"/>
    <w:next w:val="slovanseznam"/>
    <w:link w:val="OsnovaChar"/>
    <w:autoRedefine/>
    <w:qFormat/>
    <w:rsid w:val="00204C0F"/>
    <w:pPr>
      <w:numPr>
        <w:numId w:val="5"/>
      </w:numPr>
    </w:pPr>
  </w:style>
  <w:style w:type="character" w:customStyle="1" w:styleId="VAP">
    <w:name w:val="VAP"/>
    <w:basedOn w:val="Standardnpsmoodstavce"/>
    <w:uiPriority w:val="1"/>
    <w:qFormat/>
    <w:rsid w:val="00FC54C6"/>
    <w:rPr>
      <w:rFonts w:ascii="Calibri" w:hAnsi="Calibri"/>
      <w:sz w:val="22"/>
    </w:rPr>
  </w:style>
  <w:style w:type="paragraph" w:styleId="slovanseznam">
    <w:name w:val="List Number"/>
    <w:basedOn w:val="Normln"/>
    <w:uiPriority w:val="99"/>
    <w:semiHidden/>
    <w:unhideWhenUsed/>
    <w:rsid w:val="00204C0F"/>
    <w:pPr>
      <w:numPr>
        <w:numId w:val="3"/>
      </w:numPr>
      <w:contextualSpacing/>
    </w:pPr>
  </w:style>
  <w:style w:type="character" w:customStyle="1" w:styleId="OsnovaChar">
    <w:name w:val="Osnova Char"/>
    <w:basedOn w:val="Standardnpsmoodstavce"/>
    <w:link w:val="Osnova"/>
    <w:rsid w:val="00204C0F"/>
  </w:style>
  <w:style w:type="character" w:customStyle="1" w:styleId="FirmaVAP">
    <w:name w:val="Firma VAP"/>
    <w:basedOn w:val="Standardnpsmoodstavce"/>
    <w:uiPriority w:val="1"/>
    <w:qFormat/>
    <w:rsid w:val="00FC54C6"/>
    <w:rPr>
      <w:rFonts w:ascii="Calibri" w:hAnsi="Calibri"/>
      <w:sz w:val="22"/>
    </w:rPr>
  </w:style>
  <w:style w:type="character" w:customStyle="1" w:styleId="OAP">
    <w:name w:val="OAP"/>
    <w:basedOn w:val="Standardnpsmoodstavce"/>
    <w:uiPriority w:val="1"/>
    <w:qFormat/>
    <w:rsid w:val="00AD33AB"/>
    <w:rPr>
      <w:rFonts w:ascii="Calibri" w:hAnsi="Calibri"/>
      <w:sz w:val="22"/>
    </w:rPr>
  </w:style>
  <w:style w:type="character" w:customStyle="1" w:styleId="FirmaOAP">
    <w:name w:val="Firma OAP"/>
    <w:basedOn w:val="Standardnpsmoodstavce"/>
    <w:uiPriority w:val="1"/>
    <w:qFormat/>
    <w:rsid w:val="00AD33AB"/>
    <w:rPr>
      <w:rFonts w:ascii="Calibri" w:hAnsi="Calibri"/>
      <w:sz w:val="22"/>
    </w:rPr>
  </w:style>
  <w:style w:type="character" w:customStyle="1" w:styleId="Styl1">
    <w:name w:val="Styl1"/>
    <w:basedOn w:val="Standardnpsmoodstavce"/>
    <w:uiPriority w:val="1"/>
    <w:qFormat/>
    <w:rsid w:val="00B27FC6"/>
    <w:rPr>
      <w:rFonts w:ascii="Calibri" w:hAnsi="Calibri"/>
      <w:sz w:val="22"/>
    </w:rPr>
  </w:style>
  <w:style w:type="paragraph" w:styleId="Odstavecseseznamem">
    <w:name w:val="List Paragraph"/>
    <w:basedOn w:val="Normln"/>
    <w:uiPriority w:val="34"/>
    <w:qFormat/>
    <w:rsid w:val="0077771C"/>
    <w:pPr>
      <w:ind w:left="720"/>
      <w:contextualSpacing/>
    </w:pPr>
  </w:style>
  <w:style w:type="table" w:styleId="Mkatabulky">
    <w:name w:val="Table Grid"/>
    <w:basedOn w:val="Normlntabulka"/>
    <w:uiPriority w:val="59"/>
    <w:rsid w:val="003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zevprce">
    <w:name w:val="název práce"/>
    <w:basedOn w:val="Standardnpsmoodstavce"/>
    <w:uiPriority w:val="1"/>
    <w:qFormat/>
    <w:rsid w:val="00EC5AC4"/>
    <w:rPr>
      <w:rFonts w:ascii="Calibri" w:hAnsi="Calibri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Downloads\N&#225;vrh%20zad&#225;n&#237;%20AP+Info%20VAP_OAP%20(k%20vypln&#283;n&#237;%20na%20PC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D8B1F6CEDC4F53AC8228FA631B406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B27E25C-7519-47D7-BEDA-A494676912E9}"/>
      </w:docPartPr>
      <w:docPartBody>
        <w:p w:rsidR="00DF4E4E" w:rsidRDefault="00DF4E4E">
          <w:pPr>
            <w:pStyle w:val="C9D8B1F6CEDC4F53AC8228FA631B406D"/>
          </w:pPr>
          <w:r w:rsidRPr="00EC5AC4">
            <w:rPr>
              <w:rStyle w:val="Nzevfirmy"/>
              <w:rFonts w:asciiTheme="minorHAnsi" w:hAnsiTheme="minorHAnsi" w:cstheme="minorHAnsi"/>
              <w:color w:val="808080" w:themeColor="background1" w:themeShade="80"/>
              <w:sz w:val="24"/>
            </w:rPr>
            <w:t>Napište název firmy</w:t>
          </w:r>
        </w:p>
      </w:docPartBody>
    </w:docPart>
    <w:docPart>
      <w:docPartPr>
        <w:name w:val="FFFF632816F54BF882EE2DE88504AA9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EFB3C17-A54E-48F7-8618-F609D03F9F71}"/>
      </w:docPartPr>
      <w:docPartBody>
        <w:p w:rsidR="00DF4E4E" w:rsidRDefault="00DF4E4E">
          <w:pPr>
            <w:pStyle w:val="FFFF632816F54BF882EE2DE88504AA92"/>
          </w:pPr>
          <w:r w:rsidRPr="00EC5AC4">
            <w:rPr>
              <w:rStyle w:val="Jmno"/>
              <w:rFonts w:cstheme="minorHAnsi"/>
              <w:color w:val="808080" w:themeColor="background1" w:themeShade="80"/>
              <w:sz w:val="24"/>
            </w:rPr>
            <w:t>Jméno studenta(studentky</w:t>
          </w:r>
          <w:r w:rsidRPr="00EC5AC4">
            <w:rPr>
              <w:rStyle w:val="Jmno"/>
              <w:rFonts w:cstheme="minorHAnsi"/>
              <w:sz w:val="24"/>
            </w:rPr>
            <w:t>)</w:t>
          </w:r>
        </w:p>
      </w:docPartBody>
    </w:docPart>
    <w:docPart>
      <w:docPartPr>
        <w:name w:val="A49C7613DF674E85A0E5BCD35166C2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312EC56-2639-4A7B-A496-52116D0BB2E3}"/>
      </w:docPartPr>
      <w:docPartBody>
        <w:p w:rsidR="00DF4E4E" w:rsidRDefault="00DF4E4E">
          <w:pPr>
            <w:pStyle w:val="A49C7613DF674E85A0E5BCD35166C280"/>
          </w:pPr>
          <w:r w:rsidRPr="00EC5AC4">
            <w:rPr>
              <w:rStyle w:val="Tma"/>
              <w:rFonts w:asciiTheme="minorHAnsi" w:hAnsiTheme="minorHAnsi" w:cstheme="minorHAnsi"/>
              <w:color w:val="808080" w:themeColor="background1" w:themeShade="80"/>
              <w:sz w:val="24"/>
            </w:rPr>
            <w:t>Napište téma absolventské práce</w:t>
          </w:r>
        </w:p>
      </w:docPartBody>
    </w:docPart>
    <w:docPart>
      <w:docPartPr>
        <w:name w:val="C67FABF2FBA84CE0994A8EB4DD34A3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188EE4B-9366-4964-AF9C-73E8E8FCB84C}"/>
      </w:docPartPr>
      <w:docPartBody>
        <w:p w:rsidR="00DF4E4E" w:rsidRDefault="00DF4E4E">
          <w:pPr>
            <w:pStyle w:val="C67FABF2FBA84CE0994A8EB4DD34A390"/>
          </w:pPr>
          <w:r>
            <w:rPr>
              <w:rStyle w:val="Jmno"/>
            </w:rPr>
            <w:t>zadejte</w:t>
          </w:r>
        </w:p>
      </w:docPartBody>
    </w:docPart>
    <w:docPart>
      <w:docPartPr>
        <w:name w:val="7D2436F616944C058735BBC410AB65B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EDFD23C-085E-4CEB-B214-53E1687B6EB3}"/>
      </w:docPartPr>
      <w:docPartBody>
        <w:p w:rsidR="00DF4E4E" w:rsidRDefault="00DF4E4E">
          <w:pPr>
            <w:pStyle w:val="7D2436F616944C058735BBC410AB65B8"/>
          </w:pPr>
          <w:r w:rsidRPr="00EC5AC4">
            <w:rPr>
              <w:rStyle w:val="VAP"/>
              <w:rFonts w:cstheme="minorHAnsi"/>
              <w:color w:val="808080" w:themeColor="background1" w:themeShade="80"/>
              <w:sz w:val="24"/>
            </w:rPr>
            <w:t>Jméno vedoucího práce</w:t>
          </w:r>
        </w:p>
      </w:docPartBody>
    </w:docPart>
    <w:docPart>
      <w:docPartPr>
        <w:name w:val="7BCCA9E3DAE84156BB1C8E3592D8A8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CC06A99-2B1F-46F3-B551-3783CC9C0FE4}"/>
      </w:docPartPr>
      <w:docPartBody>
        <w:p w:rsidR="00DF4E4E" w:rsidRDefault="00DF4E4E">
          <w:pPr>
            <w:pStyle w:val="7BCCA9E3DAE84156BB1C8E3592D8A890"/>
          </w:pPr>
          <w:r w:rsidRPr="00EC5AC4">
            <w:rPr>
              <w:rStyle w:val="FirmaVAP"/>
              <w:rFonts w:asciiTheme="minorHAnsi" w:hAnsiTheme="minorHAnsi" w:cstheme="minorHAnsi"/>
              <w:color w:val="808080" w:themeColor="background1" w:themeShade="80"/>
              <w:sz w:val="24"/>
            </w:rPr>
            <w:t>Firma, ze které je VAP</w:t>
          </w:r>
        </w:p>
      </w:docPartBody>
    </w:docPart>
    <w:docPart>
      <w:docPartPr>
        <w:name w:val="629B7BF135C8495AA444626B2D4E7E7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FD10B40-9126-46FA-9C6F-7240AF03C4F3}"/>
      </w:docPartPr>
      <w:docPartBody>
        <w:p w:rsidR="00DF4E4E" w:rsidRDefault="00DF4E4E">
          <w:pPr>
            <w:pStyle w:val="629B7BF135C8495AA444626B2D4E7E7F"/>
          </w:pPr>
          <w:r w:rsidRPr="00EC5AC4">
            <w:rPr>
              <w:rStyle w:val="VAP"/>
              <w:rFonts w:cstheme="minorHAnsi"/>
              <w:color w:val="808080" w:themeColor="background1" w:themeShade="80"/>
              <w:sz w:val="24"/>
            </w:rPr>
            <w:t>Jméno oponenta práce</w:t>
          </w:r>
        </w:p>
      </w:docPartBody>
    </w:docPart>
    <w:docPart>
      <w:docPartPr>
        <w:name w:val="F98D5A915F8B4CFF9E8F4761BEB8C94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ACB5B7-95AE-4EFE-BFF6-85FBCB445CC8}"/>
      </w:docPartPr>
      <w:docPartBody>
        <w:p w:rsidR="00DF4E4E" w:rsidRDefault="00DF4E4E">
          <w:pPr>
            <w:pStyle w:val="F98D5A915F8B4CFF9E8F4761BEB8C94B"/>
          </w:pPr>
          <w:r w:rsidRPr="00EC5AC4">
            <w:rPr>
              <w:rStyle w:val="FirmaVAP"/>
              <w:rFonts w:asciiTheme="minorHAnsi" w:hAnsiTheme="minorHAnsi" w:cstheme="minorHAnsi"/>
              <w:color w:val="808080" w:themeColor="background1" w:themeShade="80"/>
              <w:sz w:val="24"/>
            </w:rPr>
            <w:t>Firma, ze které je OAP</w:t>
          </w:r>
        </w:p>
      </w:docPartBody>
    </w:docPart>
    <w:docPart>
      <w:docPartPr>
        <w:name w:val="586D34DFF0124849B3503531403E463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DA1402-B3E5-47CC-BBE4-A18E572D8197}"/>
      </w:docPartPr>
      <w:docPartBody>
        <w:p w:rsidR="00DF4E4E" w:rsidRDefault="00DF4E4E">
          <w:pPr>
            <w:pStyle w:val="586D34DFF0124849B3503531403E4639"/>
          </w:pPr>
          <w:r w:rsidRPr="00D208F2">
            <w:rPr>
              <w:rStyle w:val="Jmno"/>
              <w:color w:val="808080" w:themeColor="background1" w:themeShade="80"/>
            </w:rPr>
            <w:t>Titul Jméno Příjmení, Titul</w:t>
          </w:r>
        </w:p>
      </w:docPartBody>
    </w:docPart>
    <w:docPart>
      <w:docPartPr>
        <w:name w:val="69C1456BACCF4FF69DF85DABC9F9FD4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1C5673F-27A8-4B56-B8D5-AE99B8382D05}"/>
      </w:docPartPr>
      <w:docPartBody>
        <w:p w:rsidR="00DF4E4E" w:rsidRDefault="00DF4E4E">
          <w:pPr>
            <w:pStyle w:val="69C1456BACCF4FF69DF85DABC9F9FD4C"/>
          </w:pPr>
          <w:r>
            <w:rPr>
              <w:rStyle w:val="Jmno"/>
              <w:color w:val="808080" w:themeColor="background1" w:themeShade="80"/>
            </w:rPr>
            <w:t>e-mail</w:t>
          </w:r>
        </w:p>
      </w:docPartBody>
    </w:docPart>
    <w:docPart>
      <w:docPartPr>
        <w:name w:val="E38C2664EC21404D889F70B27039DD0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65F01E4-1E3B-4C40-875F-F41DD8923952}"/>
      </w:docPartPr>
      <w:docPartBody>
        <w:p w:rsidR="00DF4E4E" w:rsidRDefault="00DF4E4E">
          <w:pPr>
            <w:pStyle w:val="E38C2664EC21404D889F70B27039DD02"/>
          </w:pPr>
          <w:r>
            <w:rPr>
              <w:rStyle w:val="Zstupntext"/>
            </w:rPr>
            <w:t>Telefon</w:t>
          </w:r>
        </w:p>
      </w:docPartBody>
    </w:docPart>
    <w:docPart>
      <w:docPartPr>
        <w:name w:val="215D4FF56E1547A792B8020836371B6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BED542D-E0C0-48C1-9ED3-B6DFB02056E6}"/>
      </w:docPartPr>
      <w:docPartBody>
        <w:p w:rsidR="00DF4E4E" w:rsidRDefault="00DF4E4E">
          <w:pPr>
            <w:pStyle w:val="215D4FF56E1547A792B8020836371B6F"/>
          </w:pPr>
          <w:r w:rsidRPr="00EB7BFD">
            <w:rPr>
              <w:rStyle w:val="Jmno"/>
              <w:color w:val="A6A6A6" w:themeColor="background1" w:themeShade="A6"/>
            </w:rPr>
            <w:t>Vzdělání</w:t>
          </w:r>
        </w:p>
      </w:docPartBody>
    </w:docPart>
    <w:docPart>
      <w:docPartPr>
        <w:name w:val="5C404FDFC5604469B5346A41C139092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7A9FD3-C607-48D8-AE39-765BD85C1DC0}"/>
      </w:docPartPr>
      <w:docPartBody>
        <w:p w:rsidR="00DF4E4E" w:rsidRDefault="00DF4E4E">
          <w:pPr>
            <w:pStyle w:val="5C404FDFC5604469B5346A41C1390922"/>
          </w:pPr>
          <w:r>
            <w:rPr>
              <w:rStyle w:val="Zstupntext"/>
            </w:rPr>
            <w:t>Organizace</w:t>
          </w:r>
        </w:p>
      </w:docPartBody>
    </w:docPart>
    <w:docPart>
      <w:docPartPr>
        <w:name w:val="ED4790FEE4FF467FAA3F6026C8D510C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292EA25-8E7E-4053-804A-037F703495E7}"/>
      </w:docPartPr>
      <w:docPartBody>
        <w:p w:rsidR="00DF4E4E" w:rsidRDefault="00DF4E4E">
          <w:pPr>
            <w:pStyle w:val="ED4790FEE4FF467FAA3F6026C8D510CC"/>
          </w:pPr>
          <w:r>
            <w:rPr>
              <w:rStyle w:val="Zstupntext"/>
            </w:rPr>
            <w:t>Adresa organizace</w:t>
          </w:r>
        </w:p>
      </w:docPartBody>
    </w:docPart>
    <w:docPart>
      <w:docPartPr>
        <w:name w:val="E84261A76F0547CC9CB8157C641936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D25C595-7552-4228-A902-28619710E5D8}"/>
      </w:docPartPr>
      <w:docPartBody>
        <w:p w:rsidR="00DF4E4E" w:rsidRDefault="00DF4E4E">
          <w:pPr>
            <w:pStyle w:val="E84261A76F0547CC9CB8157C641936C9"/>
          </w:pPr>
          <w:r w:rsidRPr="001B1B83">
            <w:rPr>
              <w:rStyle w:val="Jmno"/>
              <w:color w:val="A6A6A6" w:themeColor="background1" w:themeShade="A6"/>
            </w:rPr>
            <w:t>pracovní pozice</w:t>
          </w:r>
        </w:p>
      </w:docPartBody>
    </w:docPart>
    <w:docPart>
      <w:docPartPr>
        <w:name w:val="4B373DE75D264EEA8468241A44A8659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13102F2-F7D9-443C-8E04-92F10221E777}"/>
      </w:docPartPr>
      <w:docPartBody>
        <w:p w:rsidR="00DF4E4E" w:rsidRDefault="00DF4E4E">
          <w:pPr>
            <w:pStyle w:val="4B373DE75D264EEA8468241A44A86594"/>
          </w:pPr>
          <w:r w:rsidRPr="001D705A">
            <w:rPr>
              <w:rStyle w:val="Jmno"/>
              <w:color w:val="A6A6A6" w:themeColor="background1" w:themeShade="A6"/>
            </w:rPr>
            <w:t>praxe</w:t>
          </w:r>
        </w:p>
      </w:docPartBody>
    </w:docPart>
    <w:docPart>
      <w:docPartPr>
        <w:name w:val="E138C141FEDC40C8A9F6AE55642AAE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D50B8EE-E7BF-44CC-A8D7-DAF0C1B2475F}"/>
      </w:docPartPr>
      <w:docPartBody>
        <w:p w:rsidR="00DF4E4E" w:rsidRDefault="00DF4E4E">
          <w:pPr>
            <w:pStyle w:val="E138C141FEDC40C8A9F6AE55642AAEF6"/>
          </w:pPr>
          <w:r w:rsidRPr="00BE1ECF">
            <w:rPr>
              <w:rStyle w:val="Jmno"/>
              <w:color w:val="808080" w:themeColor="background1" w:themeShade="80"/>
            </w:rPr>
            <w:t>Titul Jméno Příjmení, Titul</w:t>
          </w:r>
        </w:p>
      </w:docPartBody>
    </w:docPart>
    <w:docPart>
      <w:docPartPr>
        <w:name w:val="A9DCAA7C71974B028551775B0BDA38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93C807A-1306-42C6-BFCF-D1BDAA7A8224}"/>
      </w:docPartPr>
      <w:docPartBody>
        <w:p w:rsidR="00DF4E4E" w:rsidRDefault="00DF4E4E">
          <w:pPr>
            <w:pStyle w:val="A9DCAA7C71974B028551775B0BDA38D3"/>
          </w:pPr>
          <w:r>
            <w:rPr>
              <w:rStyle w:val="Jmno"/>
              <w:color w:val="808080" w:themeColor="background1" w:themeShade="80"/>
            </w:rPr>
            <w:t>e-mail</w:t>
          </w:r>
        </w:p>
      </w:docPartBody>
    </w:docPart>
    <w:docPart>
      <w:docPartPr>
        <w:name w:val="52E1139DEB134033BCD33369C430E72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B171B3-A4FA-4B91-920E-3547E36E8FC5}"/>
      </w:docPartPr>
      <w:docPartBody>
        <w:p w:rsidR="00DF4E4E" w:rsidRDefault="00DF4E4E">
          <w:pPr>
            <w:pStyle w:val="52E1139DEB134033BCD33369C430E721"/>
          </w:pPr>
          <w:r>
            <w:rPr>
              <w:rStyle w:val="Zstupntext"/>
            </w:rPr>
            <w:t>Telefon</w:t>
          </w:r>
        </w:p>
      </w:docPartBody>
    </w:docPart>
    <w:docPart>
      <w:docPartPr>
        <w:name w:val="08168C7BE3EB45CE8A296A02A3B9C66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071558D-469D-49AE-A4E3-F17743992EAC}"/>
      </w:docPartPr>
      <w:docPartBody>
        <w:p w:rsidR="00DF4E4E" w:rsidRDefault="00DF4E4E">
          <w:pPr>
            <w:pStyle w:val="08168C7BE3EB45CE8A296A02A3B9C66A"/>
          </w:pPr>
          <w:r w:rsidRPr="00EB7BFD">
            <w:rPr>
              <w:rStyle w:val="Jmno"/>
              <w:color w:val="A6A6A6" w:themeColor="background1" w:themeShade="A6"/>
            </w:rPr>
            <w:t>Vzdělání</w:t>
          </w:r>
        </w:p>
      </w:docPartBody>
    </w:docPart>
    <w:docPart>
      <w:docPartPr>
        <w:name w:val="C57F54F7349148EE8071B9056000088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0C012F7-FB13-40BA-8D07-0B8D9B0CA0A8}"/>
      </w:docPartPr>
      <w:docPartBody>
        <w:p w:rsidR="00DF4E4E" w:rsidRDefault="00DF4E4E">
          <w:pPr>
            <w:pStyle w:val="C57F54F7349148EE8071B9056000088D"/>
          </w:pPr>
          <w:r>
            <w:rPr>
              <w:rStyle w:val="Zstupntext"/>
            </w:rPr>
            <w:t>Organizace</w:t>
          </w:r>
        </w:p>
      </w:docPartBody>
    </w:docPart>
    <w:docPart>
      <w:docPartPr>
        <w:name w:val="B9DC42C944064165BC458EC63F6F3CB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BA51027-1DAA-4CDC-BB4F-CB018D14BBE0}"/>
      </w:docPartPr>
      <w:docPartBody>
        <w:p w:rsidR="00DF4E4E" w:rsidRDefault="00DF4E4E">
          <w:pPr>
            <w:pStyle w:val="B9DC42C944064165BC458EC63F6F3CB4"/>
          </w:pPr>
          <w:r>
            <w:rPr>
              <w:rStyle w:val="Zstupntext"/>
            </w:rPr>
            <w:t>Adresa organizace</w:t>
          </w:r>
        </w:p>
      </w:docPartBody>
    </w:docPart>
    <w:docPart>
      <w:docPartPr>
        <w:name w:val="0C940E95B6BC4EDB9DEBD3485830C39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BCC183-028A-4719-B3CA-CE10AF180505}"/>
      </w:docPartPr>
      <w:docPartBody>
        <w:p w:rsidR="00DF4E4E" w:rsidRDefault="00DF4E4E">
          <w:pPr>
            <w:pStyle w:val="0C940E95B6BC4EDB9DEBD3485830C393"/>
          </w:pPr>
          <w:r w:rsidRPr="001B1B83">
            <w:rPr>
              <w:rStyle w:val="Jmno"/>
              <w:color w:val="A6A6A6" w:themeColor="background1" w:themeShade="A6"/>
            </w:rPr>
            <w:t>pracovní pozice</w:t>
          </w:r>
        </w:p>
      </w:docPartBody>
    </w:docPart>
    <w:docPart>
      <w:docPartPr>
        <w:name w:val="8F4B18A5BEB04258B6CF5B59F4FC8A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E5CA757-21C5-430E-A78E-633A9E256C97}"/>
      </w:docPartPr>
      <w:docPartBody>
        <w:p w:rsidR="00DF4E4E" w:rsidRDefault="00DF4E4E">
          <w:pPr>
            <w:pStyle w:val="8F4B18A5BEB04258B6CF5B59F4FC8A90"/>
          </w:pPr>
          <w:r w:rsidRPr="001D705A">
            <w:rPr>
              <w:rStyle w:val="Jmno"/>
              <w:color w:val="A6A6A6" w:themeColor="background1" w:themeShade="A6"/>
            </w:rPr>
            <w:t>praxe</w:t>
          </w:r>
        </w:p>
      </w:docPartBody>
    </w:docPart>
    <w:docPart>
      <w:docPartPr>
        <w:name w:val="711DF9C8F7254CDDB51645ED1E9D25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51ECEB5-9350-4222-9DF3-060CF3CF6AD0}"/>
      </w:docPartPr>
      <w:docPartBody>
        <w:p w:rsidR="00DF4E4E" w:rsidRDefault="00DF4E4E">
          <w:pPr>
            <w:pStyle w:val="711DF9C8F7254CDDB51645ED1E9D2546"/>
          </w:pPr>
          <w:r w:rsidRPr="00167005">
            <w:rPr>
              <w:rStyle w:val="Jmno"/>
              <w:color w:val="808080" w:themeColor="background1" w:themeShade="80"/>
            </w:rPr>
            <w:t>Jméno studenta(studentky)</w:t>
          </w:r>
        </w:p>
      </w:docPartBody>
    </w:docPart>
    <w:docPart>
      <w:docPartPr>
        <w:name w:val="2BF8B9AE03DB4B22A03ECB79875C4F0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EC784A-0CE7-4D2B-A4D6-AA66F1AB43FB}"/>
      </w:docPartPr>
      <w:docPartBody>
        <w:p w:rsidR="00DF4E4E" w:rsidRDefault="00DF4E4E">
          <w:pPr>
            <w:pStyle w:val="2BF8B9AE03DB4B22A03ECB79875C4F02"/>
          </w:pPr>
          <w:r w:rsidRPr="00F61A68">
            <w:rPr>
              <w:rStyle w:val="Zstupntext"/>
            </w:rPr>
            <w:t>Zvolte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5D"/>
    <w:rsid w:val="001136A4"/>
    <w:rsid w:val="001A3E18"/>
    <w:rsid w:val="0047705D"/>
    <w:rsid w:val="00791771"/>
    <w:rsid w:val="007D0512"/>
    <w:rsid w:val="00990339"/>
    <w:rsid w:val="00B22B35"/>
    <w:rsid w:val="00B555B9"/>
    <w:rsid w:val="00BD2576"/>
    <w:rsid w:val="00BE128B"/>
    <w:rsid w:val="00D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firmy">
    <w:name w:val="Název firmy"/>
    <w:basedOn w:val="Standardnpsmoodstavce"/>
    <w:uiPriority w:val="1"/>
    <w:qFormat/>
    <w:rPr>
      <w:rFonts w:ascii="Calibri" w:hAnsi="Calibri"/>
      <w:sz w:val="22"/>
    </w:rPr>
  </w:style>
  <w:style w:type="paragraph" w:customStyle="1" w:styleId="C9D8B1F6CEDC4F53AC8228FA631B406D">
    <w:name w:val="C9D8B1F6CEDC4F53AC8228FA631B406D"/>
  </w:style>
  <w:style w:type="character" w:customStyle="1" w:styleId="Jmno">
    <w:name w:val="Jméno"/>
    <w:basedOn w:val="Standardnpsmoodstavce"/>
    <w:uiPriority w:val="1"/>
    <w:qFormat/>
    <w:rPr>
      <w:rFonts w:ascii="Calibri" w:hAnsi="Calibri"/>
      <w:sz w:val="22"/>
    </w:rPr>
  </w:style>
  <w:style w:type="paragraph" w:customStyle="1" w:styleId="FFFF632816F54BF882EE2DE88504AA92">
    <w:name w:val="FFFF632816F54BF882EE2DE88504AA92"/>
  </w:style>
  <w:style w:type="character" w:customStyle="1" w:styleId="Tma">
    <w:name w:val="Téma"/>
    <w:basedOn w:val="Standardnpsmoodstavce"/>
    <w:uiPriority w:val="1"/>
    <w:qFormat/>
    <w:rPr>
      <w:rFonts w:ascii="Calibri" w:hAnsi="Calibri"/>
      <w:b/>
      <w:sz w:val="28"/>
    </w:rPr>
  </w:style>
  <w:style w:type="paragraph" w:customStyle="1" w:styleId="A49C7613DF674E85A0E5BCD35166C280">
    <w:name w:val="A49C7613DF674E85A0E5BCD35166C280"/>
  </w:style>
  <w:style w:type="paragraph" w:customStyle="1" w:styleId="C67FABF2FBA84CE0994A8EB4DD34A390">
    <w:name w:val="C67FABF2FBA84CE0994A8EB4DD34A390"/>
  </w:style>
  <w:style w:type="character" w:customStyle="1" w:styleId="VAP">
    <w:name w:val="VAP"/>
    <w:basedOn w:val="Standardnpsmoodstavce"/>
    <w:uiPriority w:val="1"/>
    <w:qFormat/>
    <w:rPr>
      <w:rFonts w:ascii="Calibri" w:hAnsi="Calibri"/>
      <w:sz w:val="22"/>
    </w:rPr>
  </w:style>
  <w:style w:type="paragraph" w:customStyle="1" w:styleId="7D2436F616944C058735BBC410AB65B8">
    <w:name w:val="7D2436F616944C058735BBC410AB65B8"/>
  </w:style>
  <w:style w:type="character" w:customStyle="1" w:styleId="FirmaVAP">
    <w:name w:val="Firma VAP"/>
    <w:basedOn w:val="Standardnpsmoodstavce"/>
    <w:uiPriority w:val="1"/>
    <w:qFormat/>
    <w:rPr>
      <w:rFonts w:ascii="Calibri" w:hAnsi="Calibri"/>
      <w:sz w:val="22"/>
    </w:rPr>
  </w:style>
  <w:style w:type="paragraph" w:customStyle="1" w:styleId="7BCCA9E3DAE84156BB1C8E3592D8A890">
    <w:name w:val="7BCCA9E3DAE84156BB1C8E3592D8A890"/>
  </w:style>
  <w:style w:type="paragraph" w:customStyle="1" w:styleId="629B7BF135C8495AA444626B2D4E7E7F">
    <w:name w:val="629B7BF135C8495AA444626B2D4E7E7F"/>
  </w:style>
  <w:style w:type="paragraph" w:customStyle="1" w:styleId="F98D5A915F8B4CFF9E8F4761BEB8C94B">
    <w:name w:val="F98D5A915F8B4CFF9E8F4761BEB8C94B"/>
  </w:style>
  <w:style w:type="paragraph" w:customStyle="1" w:styleId="586D34DFF0124849B3503531403E4639">
    <w:name w:val="586D34DFF0124849B3503531403E4639"/>
  </w:style>
  <w:style w:type="paragraph" w:customStyle="1" w:styleId="69C1456BACCF4FF69DF85DABC9F9FD4C">
    <w:name w:val="69C1456BACCF4FF69DF85DABC9F9FD4C"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E38C2664EC21404D889F70B27039DD02">
    <w:name w:val="E38C2664EC21404D889F70B27039DD02"/>
  </w:style>
  <w:style w:type="paragraph" w:customStyle="1" w:styleId="215D4FF56E1547A792B8020836371B6F">
    <w:name w:val="215D4FF56E1547A792B8020836371B6F"/>
  </w:style>
  <w:style w:type="paragraph" w:customStyle="1" w:styleId="5C404FDFC5604469B5346A41C1390922">
    <w:name w:val="5C404FDFC5604469B5346A41C1390922"/>
  </w:style>
  <w:style w:type="paragraph" w:customStyle="1" w:styleId="ED4790FEE4FF467FAA3F6026C8D510CC">
    <w:name w:val="ED4790FEE4FF467FAA3F6026C8D510CC"/>
  </w:style>
  <w:style w:type="paragraph" w:customStyle="1" w:styleId="E84261A76F0547CC9CB8157C641936C9">
    <w:name w:val="E84261A76F0547CC9CB8157C641936C9"/>
  </w:style>
  <w:style w:type="paragraph" w:customStyle="1" w:styleId="4B373DE75D264EEA8468241A44A86594">
    <w:name w:val="4B373DE75D264EEA8468241A44A86594"/>
  </w:style>
  <w:style w:type="paragraph" w:customStyle="1" w:styleId="E138C141FEDC40C8A9F6AE55642AAEF6">
    <w:name w:val="E138C141FEDC40C8A9F6AE55642AAEF6"/>
  </w:style>
  <w:style w:type="paragraph" w:customStyle="1" w:styleId="A9DCAA7C71974B028551775B0BDA38D3">
    <w:name w:val="A9DCAA7C71974B028551775B0BDA38D3"/>
  </w:style>
  <w:style w:type="paragraph" w:customStyle="1" w:styleId="52E1139DEB134033BCD33369C430E721">
    <w:name w:val="52E1139DEB134033BCD33369C430E721"/>
  </w:style>
  <w:style w:type="paragraph" w:customStyle="1" w:styleId="08168C7BE3EB45CE8A296A02A3B9C66A">
    <w:name w:val="08168C7BE3EB45CE8A296A02A3B9C66A"/>
  </w:style>
  <w:style w:type="paragraph" w:customStyle="1" w:styleId="C57F54F7349148EE8071B9056000088D">
    <w:name w:val="C57F54F7349148EE8071B9056000088D"/>
  </w:style>
  <w:style w:type="paragraph" w:customStyle="1" w:styleId="B9DC42C944064165BC458EC63F6F3CB4">
    <w:name w:val="B9DC42C944064165BC458EC63F6F3CB4"/>
  </w:style>
  <w:style w:type="paragraph" w:customStyle="1" w:styleId="0C940E95B6BC4EDB9DEBD3485830C393">
    <w:name w:val="0C940E95B6BC4EDB9DEBD3485830C393"/>
  </w:style>
  <w:style w:type="paragraph" w:customStyle="1" w:styleId="8F4B18A5BEB04258B6CF5B59F4FC8A90">
    <w:name w:val="8F4B18A5BEB04258B6CF5B59F4FC8A90"/>
  </w:style>
  <w:style w:type="paragraph" w:customStyle="1" w:styleId="711DF9C8F7254CDDB51645ED1E9D2546">
    <w:name w:val="711DF9C8F7254CDDB51645ED1E9D2546"/>
  </w:style>
  <w:style w:type="paragraph" w:customStyle="1" w:styleId="2BF8B9AE03DB4B22A03ECB79875C4F02">
    <w:name w:val="2BF8B9AE03DB4B22A03ECB79875C4F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667EC226D69442AC31C55262B15E33" ma:contentTypeVersion="13" ma:contentTypeDescription="Vytvoří nový dokument" ma:contentTypeScope="" ma:versionID="2108d76e0581ef9298966427ed1c9a76">
  <xsd:schema xmlns:xsd="http://www.w3.org/2001/XMLSchema" xmlns:xs="http://www.w3.org/2001/XMLSchema" xmlns:p="http://schemas.microsoft.com/office/2006/metadata/properties" xmlns:ns3="4bc1200c-b753-4067-96c9-88e218ca007d" xmlns:ns4="e908a252-af1d-4e12-a5d9-0ec3b29b3f0a" targetNamespace="http://schemas.microsoft.com/office/2006/metadata/properties" ma:root="true" ma:fieldsID="b9648f44ff29f3fe015a0fe349660d27" ns3:_="" ns4:_="">
    <xsd:import namespace="4bc1200c-b753-4067-96c9-88e218ca007d"/>
    <xsd:import namespace="e908a252-af1d-4e12-a5d9-0ec3b29b3f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200c-b753-4067-96c9-88e218ca00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8a252-af1d-4e12-a5d9-0ec3b29b3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c1200c-b753-4067-96c9-88e218ca00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DE83CF-FA6B-412A-B910-7AB1F03B9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200c-b753-4067-96c9-88e218ca007d"/>
    <ds:schemaRef ds:uri="e908a252-af1d-4e12-a5d9-0ec3b29b3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A23957-F70F-4170-A349-F896EC7F756A}">
  <ds:schemaRefs>
    <ds:schemaRef ds:uri="http://schemas.microsoft.com/office/2006/metadata/properties"/>
    <ds:schemaRef ds:uri="http://www.w3.org/XML/1998/namespace"/>
    <ds:schemaRef ds:uri="e908a252-af1d-4e12-a5d9-0ec3b29b3f0a"/>
    <ds:schemaRef ds:uri="http://schemas.microsoft.com/office/2006/documentManagement/types"/>
    <ds:schemaRef ds:uri="http://purl.org/dc/elements/1.1/"/>
    <ds:schemaRef ds:uri="http://purl.org/dc/terms/"/>
    <ds:schemaRef ds:uri="4bc1200c-b753-4067-96c9-88e218ca007d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DFC70B09-5DB5-4C43-A8EA-02F4942786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Návrh zadání AP+Info VAP_OAP (k vyplnění na PC).dotx</Template>
  <TotalTime>78</TotalTime>
  <Pages>2</Pages>
  <Words>267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Hajžman</dc:creator>
  <cp:lastModifiedBy>Hajžman Daniel</cp:lastModifiedBy>
  <cp:revision>20</cp:revision>
  <cp:lastPrinted>2023-03-01T12:19:00Z</cp:lastPrinted>
  <dcterms:created xsi:type="dcterms:W3CDTF">2025-10-13T07:06:00Z</dcterms:created>
  <dcterms:modified xsi:type="dcterms:W3CDTF">2025-10-13T12:32:00Z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2015-10-22T00:00:00Z</vt:filetime>
  </property>
  <property fmtid="{D5CDD505-2E9C-101B-9397-08002B2CF9AE}" pid="3" name="LastSaved">
    <vt:filetime>2023-03-01T00:00:00Z</vt:filetime>
  </property>
  <property fmtid="{D5CDD505-2E9C-101B-9397-08002B2CF9AE}" pid="4" name="ContentTypeId">
    <vt:lpwstr>0x01010055667EC226D69442AC31C55262B15E33</vt:lpwstr>
  </property>
</Properties>
</file>